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0AEF02">
      <w:r>
        <w:rPr>
          <w:rFonts w:ascii="SimSun" w:hAnsi="SimSun" w:eastAsia="SimSun" w:cs="SimSun"/>
          <w:sz w:val="24"/>
          <w:szCs w:val="24"/>
        </w:rPr>
        <w:drawing>
          <wp:anchor distT="0" distB="0" distL="114300" distR="114300" simplePos="0" relativeHeight="251663360" behindDoc="0" locked="0" layoutInCell="1" allowOverlap="1">
            <wp:simplePos x="0" y="0"/>
            <wp:positionH relativeFrom="column">
              <wp:posOffset>-681990</wp:posOffset>
            </wp:positionH>
            <wp:positionV relativeFrom="paragraph">
              <wp:posOffset>-914400</wp:posOffset>
            </wp:positionV>
            <wp:extent cx="7555865" cy="5660390"/>
            <wp:effectExtent l="0" t="0" r="635" b="3810"/>
            <wp:wrapTopAndBottom/>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7555865" cy="5660390"/>
                    </a:xfrm>
                    <a:prstGeom prst="rect">
                      <a:avLst/>
                    </a:prstGeom>
                    <a:noFill/>
                    <a:ln w="9525">
                      <a:noFill/>
                    </a:ln>
                  </pic:spPr>
                </pic:pic>
              </a:graphicData>
            </a:graphic>
          </wp:anchor>
        </w:drawing>
      </w:r>
      <w:r>
        <w:pict>
          <v:rect id="_x0000_s1027" o:spid="_x0000_s1027" o:spt="1" style="position:absolute;left:0pt;margin-left:2.35pt;margin-top:469.65pt;height:54pt;width:431.1pt;mso-wrap-style:none;z-index:251661312;mso-width-relative:page;mso-height-relative:page;" stroked="f" coordsize="21600,21600">
            <v:path/>
            <v:fill focussize="0,0"/>
            <v:stroke on="f"/>
            <v:imagedata o:title=""/>
            <o:lock v:ext="edit" grouping="f" rotation="f" text="f" aspectratio="f"/>
            <v:textbox style="mso-fit-shape-to-text:t;">
              <w:txbxContent>
                <w:p w14:paraId="0FFE8B91">
                  <w:pPr>
                    <w:rPr>
                      <w:rFonts w:hint="default" w:ascii="Sitka Banner" w:hAnsi="Sitka Banner" w:cs="Sitka Banner"/>
                      <w:b/>
                      <w:bCs/>
                      <w:sz w:val="84"/>
                    </w:rPr>
                  </w:pPr>
                  <w:bookmarkStart w:id="0" w:name="_Abstract#3451862810"/>
                  <w:r>
                    <w:rPr>
                      <w:rFonts w:hint="default" w:ascii="Sitka Banner" w:hAnsi="Sitka Banner" w:eastAsia="SimSun" w:cs="Sitka Banner"/>
                      <w:sz w:val="24"/>
                      <w:szCs w:val="24"/>
                    </w:rPr>
                    <w:t>A digital voting system in Pakistan isn't just a leap into the future—it's a bold declaration that every vote will count, every voice will echo, and every citizen will shape the destiny of this nation, free from the shadows of fraud and inefficiency.</w:t>
                  </w:r>
                  <w:bookmarkEnd w:id="0"/>
                </w:p>
              </w:txbxContent>
            </v:textbox>
          </v:rect>
        </w:pict>
      </w:r>
      <w:r>
        <w:pict>
          <v:rect id="_x0000_s1028" o:spid="_x0000_s1028" o:spt="1" style="position:absolute;left:0pt;margin-left:4.6pt;margin-top:388.55pt;height:132pt;width:448.85pt;z-index:251660288;mso-width-relative:page;mso-height-relative:page;" stroked="f" coordsize="21600,21600">
            <v:path/>
            <v:fill focussize="0,0"/>
            <v:stroke on="f"/>
            <v:imagedata o:title=""/>
            <o:lock v:ext="edit" grouping="f" rotation="f" text="f" aspectratio="f"/>
            <v:textbox>
              <w:txbxContent>
                <w:p w14:paraId="129A32A2">
                  <w:pPr>
                    <w:pStyle w:val="7"/>
                    <w:rPr>
                      <w:rFonts w:hint="default"/>
                      <w:sz w:val="84"/>
                    </w:rPr>
                  </w:pPr>
                  <w:bookmarkStart w:id="1" w:name="_Title#3910760528"/>
                  <w:r>
                    <w:rPr>
                      <w:rFonts w:hint="default" w:ascii="Bahnschrift SemiBold SemiCondensed" w:hAnsi="Bahnschrift SemiBold SemiCondensed" w:cs="Bahnschrift SemiBold SemiCondensed"/>
                      <w:sz w:val="56"/>
                      <w:szCs w:val="56"/>
                      <w:lang w:val="zh-CN"/>
                    </w:rPr>
                    <w:t>[</w:t>
                  </w:r>
                  <w:r>
                    <w:rPr>
                      <w:rFonts w:hint="default" w:ascii="Bahnschrift SemiBold SemiCondensed" w:hAnsi="Bahnschrift SemiBold SemiCondensed" w:eastAsia="Segoe UI Emoji" w:cs="Bahnschrift SemiBold SemiCondensed"/>
                      <w:i w:val="0"/>
                      <w:iCs w:val="0"/>
                      <w:caps w:val="0"/>
                      <w:color w:val="374151"/>
                      <w:spacing w:val="0"/>
                      <w:sz w:val="56"/>
                      <w:szCs w:val="56"/>
                    </w:rPr>
                    <w:t>Digital Voting System</w:t>
                  </w:r>
                  <w:r>
                    <w:rPr>
                      <w:rFonts w:hint="eastAsia"/>
                      <w:sz w:val="84"/>
                      <w:lang w:val="zh-CN"/>
                    </w:rPr>
                    <w:t>]</w:t>
                  </w:r>
                  <w:bookmarkEnd w:id="1"/>
                </w:p>
              </w:txbxContent>
            </v:textbox>
          </v:rect>
        </w:pict>
      </w:r>
    </w:p>
    <w:p w14:paraId="5B3C3A44">
      <w:pPr>
        <w:spacing w:line="360" w:lineRule="auto"/>
        <w:jc w:val="center"/>
        <w:rPr>
          <w:rFonts w:hint="default" w:ascii="Times New Roman" w:hAnsi="Times New Roman" w:eastAsia="Segoe UI Emoji" w:cs="Times New Roman"/>
          <w:b/>
          <w:bCs/>
          <w:i w:val="0"/>
          <w:iCs w:val="0"/>
          <w:caps w:val="0"/>
          <w:color w:val="374151"/>
          <w:spacing w:val="0"/>
          <w:sz w:val="32"/>
          <w:szCs w:val="32"/>
          <w:vertAlign w:val="baseline"/>
          <w:lang w:val="en-US"/>
        </w:rPr>
        <w:sectPr>
          <w:footerReference r:id="rId3" w:type="default"/>
          <w:pgSz w:w="11906" w:h="16838"/>
          <w:pgMar w:top="1440" w:right="1080" w:bottom="1440" w:left="1080" w:header="720" w:footer="720" w:gutter="0"/>
          <w:pgBorders w:display="notFirstPage">
            <w:top w:val="thickThinLargeGap" w:color="auto" w:sz="24" w:space="1"/>
            <w:left w:val="thickThinLargeGap" w:color="auto" w:sz="24" w:space="4"/>
            <w:bottom w:val="thickThinLargeGap" w:color="auto" w:sz="24" w:space="1"/>
            <w:right w:val="thickThinLargeGap" w:color="auto" w:sz="24" w:space="4"/>
          </w:pgBorders>
          <w:pgNumType w:fmt="decimal"/>
          <w:cols w:space="720" w:num="1"/>
          <w:docGrid w:linePitch="360" w:charSpace="0"/>
        </w:sectPr>
      </w:pPr>
      <w:r>
        <w:pict>
          <v:rect id="_x0000_s1026" o:spid="_x0000_s1026" o:spt="1" style="position:absolute;left:0pt;margin-left:178.9pt;margin-top:158.4pt;height:100.2pt;width:291.3pt;z-index:251662336;v-text-anchor:bottom;mso-width-relative:page;mso-height-relative:page;" filled="f" stroked="f" coordsize="21600,21600">
            <v:path/>
            <v:fill on="f" focussize="0,0"/>
            <v:stroke on="f"/>
            <v:imagedata o:title=""/>
            <o:lock v:ext="edit" aspectratio="f"/>
            <v:textbox inset="0mm,1.27mm,2.54mm,1.27mm">
              <w:txbxContent>
                <w:p w14:paraId="5DEDBD7A">
                  <w:pPr>
                    <w:jc w:val="left"/>
                    <w:rPr>
                      <w:rFonts w:hint="default" w:ascii="Times New Roman" w:hAnsi="Times New Roman" w:eastAsia="Times New Roman" w:cs="Times New Roman"/>
                      <w:b/>
                      <w:color w:val="000000"/>
                      <w:spacing w:val="60"/>
                      <w:sz w:val="28"/>
                      <w:szCs w:val="28"/>
                    </w:rPr>
                  </w:pPr>
                  <w:r>
                    <w:rPr>
                      <w:rFonts w:hint="default" w:ascii="Times New Roman" w:hAnsi="Times New Roman" w:cs="Times New Roman"/>
                      <w:b/>
                      <w:color w:val="000000"/>
                      <w:spacing w:val="60"/>
                      <w:sz w:val="28"/>
                      <w:szCs w:val="28"/>
                    </w:rPr>
                    <w:t>[</w:t>
                  </w:r>
                  <w:r>
                    <w:rPr>
                      <w:rFonts w:hint="default" w:ascii="Times New Roman" w:hAnsi="Times New Roman" w:cs="Times New Roman"/>
                      <w:b/>
                      <w:color w:val="000000"/>
                      <w:spacing w:val="60"/>
                      <w:sz w:val="28"/>
                      <w:szCs w:val="28"/>
                      <w:lang w:val="en-US"/>
                    </w:rPr>
                    <w:t>Data Structure and Algorithm</w:t>
                  </w:r>
                  <w:r>
                    <w:rPr>
                      <w:rFonts w:hint="default" w:ascii="Times New Roman" w:hAnsi="Times New Roman" w:cs="Times New Roman"/>
                      <w:b/>
                      <w:color w:val="000000"/>
                      <w:spacing w:val="60"/>
                      <w:sz w:val="28"/>
                      <w:szCs w:val="28"/>
                    </w:rPr>
                    <w:t>]</w:t>
                  </w:r>
                </w:p>
                <w:p w14:paraId="3D957B19">
                  <w:pPr>
                    <w:jc w:val="left"/>
                    <w:rPr>
                      <w:rFonts w:hint="default" w:ascii="Times New Roman" w:hAnsi="Times New Roman" w:eastAsia="Times New Roman" w:cs="Times New Roman"/>
                      <w:b/>
                      <w:color w:val="000000"/>
                      <w:spacing w:val="60"/>
                      <w:sz w:val="28"/>
                      <w:szCs w:val="28"/>
                    </w:rPr>
                  </w:pPr>
                  <w:r>
                    <w:rPr>
                      <w:rFonts w:hint="default" w:ascii="Times New Roman" w:hAnsi="Times New Roman" w:cs="Times New Roman"/>
                      <w:b/>
                      <w:color w:val="000000"/>
                      <w:spacing w:val="60"/>
                      <w:sz w:val="28"/>
                      <w:szCs w:val="28"/>
                    </w:rPr>
                    <w:t>[</w:t>
                  </w:r>
                  <w:r>
                    <w:rPr>
                      <w:rFonts w:hint="default" w:ascii="Times New Roman" w:hAnsi="Times New Roman" w:cs="Times New Roman"/>
                      <w:b/>
                      <w:color w:val="000000"/>
                      <w:spacing w:val="60"/>
                      <w:sz w:val="28"/>
                      <w:szCs w:val="28"/>
                      <w:lang w:val="en-US"/>
                    </w:rPr>
                    <w:t>Course Project</w:t>
                  </w:r>
                  <w:r>
                    <w:rPr>
                      <w:rFonts w:hint="default" w:ascii="Times New Roman" w:hAnsi="Times New Roman" w:cs="Times New Roman"/>
                      <w:b/>
                      <w:color w:val="000000"/>
                      <w:spacing w:val="60"/>
                      <w:sz w:val="28"/>
                      <w:szCs w:val="28"/>
                    </w:rPr>
                    <w:t>]</w:t>
                  </w:r>
                </w:p>
                <w:p w14:paraId="0FEDBA43">
                  <w:pPr>
                    <w:ind w:left="0" w:leftChars="0" w:right="0" w:rightChars="0" w:firstLine="0" w:firstLineChars="0"/>
                    <w:jc w:val="center"/>
                    <w:rPr>
                      <w:lang w:val="en-US"/>
                    </w:rPr>
                  </w:pPr>
                </w:p>
              </w:txbxContent>
            </v:textbox>
          </v:rect>
        </w:pict>
      </w:r>
    </w:p>
    <w:p w14:paraId="685C0CD2">
      <w:pPr>
        <w:keepNext w:val="0"/>
        <w:keepLines w:val="0"/>
        <w:widowControl/>
        <w:suppressLineNumbers w:val="0"/>
        <w:spacing w:line="360" w:lineRule="auto"/>
        <w:jc w:val="center"/>
        <w:rPr>
          <w:rFonts w:hint="default" w:ascii="Times New Roman" w:hAnsi="Times New Roman" w:eastAsia="SimSun" w:cs="Times New Roman"/>
          <w:b/>
          <w:bCs/>
          <w:color w:val="000000"/>
          <w:kern w:val="0"/>
          <w:sz w:val="28"/>
          <w:szCs w:val="28"/>
          <w:lang w:val="en-US" w:eastAsia="zh-CN" w:bidi="ar"/>
        </w:rPr>
      </w:pPr>
    </w:p>
    <w:p w14:paraId="251C8F2D">
      <w:pPr>
        <w:keepNext w:val="0"/>
        <w:keepLines w:val="0"/>
        <w:widowControl/>
        <w:suppressLineNumbers w:val="0"/>
        <w:spacing w:line="360" w:lineRule="auto"/>
        <w:jc w:val="center"/>
        <w:rPr>
          <w:rFonts w:hint="default" w:ascii="Times New Roman" w:hAnsi="Times New Roman" w:eastAsia="SimSun" w:cs="Times New Roman"/>
          <w:b/>
          <w:bCs/>
          <w:color w:val="000000"/>
          <w:kern w:val="0"/>
          <w:sz w:val="28"/>
          <w:szCs w:val="28"/>
          <w:lang w:val="en-US" w:eastAsia="zh-CN" w:bidi="ar"/>
        </w:rPr>
      </w:pPr>
    </w:p>
    <w:p w14:paraId="334C4053">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cs="Times New Roman"/>
          <w:sz w:val="24"/>
          <w:szCs w:val="24"/>
        </w:rPr>
        <w:drawing>
          <wp:anchor distT="0" distB="0" distL="114300" distR="114300" simplePos="0" relativeHeight="251664384" behindDoc="0" locked="0" layoutInCell="1" allowOverlap="1">
            <wp:simplePos x="0" y="0"/>
            <wp:positionH relativeFrom="column">
              <wp:posOffset>4377055</wp:posOffset>
            </wp:positionH>
            <wp:positionV relativeFrom="paragraph">
              <wp:posOffset>-214630</wp:posOffset>
            </wp:positionV>
            <wp:extent cx="1871345" cy="1544955"/>
            <wp:effectExtent l="0" t="0" r="8255" b="44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871345" cy="1544955"/>
                    </a:xfrm>
                    <a:prstGeom prst="rect">
                      <a:avLst/>
                    </a:prstGeom>
                    <a:noFill/>
                    <a:ln>
                      <a:noFill/>
                    </a:ln>
                  </pic:spPr>
                </pic:pic>
              </a:graphicData>
            </a:graphic>
          </wp:anchor>
        </w:drawing>
      </w:r>
      <w:r>
        <w:rPr>
          <w:rFonts w:hint="default" w:ascii="Times New Roman" w:hAnsi="Times New Roman" w:eastAsia="SimSun" w:cs="Times New Roman"/>
          <w:b/>
          <w:bCs/>
          <w:color w:val="000000"/>
          <w:kern w:val="0"/>
          <w:sz w:val="28"/>
          <w:szCs w:val="28"/>
          <w:lang w:val="en-US" w:eastAsia="zh-CN" w:bidi="ar"/>
        </w:rPr>
        <w:t>FAZAIA BILQUIS COLLEGE OF EDUCATION FOR WOMEN</w:t>
      </w:r>
    </w:p>
    <w:p w14:paraId="28AB6C1B">
      <w:pPr>
        <w:keepNext w:val="0"/>
        <w:keepLines w:val="0"/>
        <w:widowControl/>
        <w:suppressLineNumbers w:val="0"/>
        <w:spacing w:line="360" w:lineRule="auto"/>
        <w:jc w:val="center"/>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PAF NUR KHAN, RWP</w:t>
      </w:r>
    </w:p>
    <w:p w14:paraId="6E9FB915">
      <w:pPr>
        <w:keepNext w:val="0"/>
        <w:keepLines w:val="0"/>
        <w:widowControl/>
        <w:suppressLineNumbers w:val="0"/>
        <w:spacing w:line="360" w:lineRule="auto"/>
        <w:jc w:val="center"/>
        <w:rPr>
          <w:rFonts w:hint="default" w:ascii="Times New Roman" w:hAnsi="Times New Roman" w:eastAsia="SimSun" w:cs="Times New Roman"/>
          <w:b/>
          <w:bCs/>
          <w:color w:val="000000"/>
          <w:kern w:val="0"/>
          <w:sz w:val="28"/>
          <w:szCs w:val="28"/>
          <w:lang w:val="en-US" w:eastAsia="zh-CN" w:bidi="ar"/>
        </w:rPr>
      </w:pPr>
    </w:p>
    <w:p w14:paraId="255C701F">
      <w:pPr>
        <w:keepNext w:val="0"/>
        <w:keepLines w:val="0"/>
        <w:widowControl/>
        <w:suppressLineNumbers w:val="0"/>
        <w:spacing w:line="360" w:lineRule="auto"/>
        <w:jc w:val="center"/>
        <w:rPr>
          <w:rFonts w:hint="default" w:ascii="Times New Roman" w:hAnsi="Times New Roman" w:eastAsia="SimSun" w:cs="Times New Roman"/>
          <w:b/>
          <w:bCs/>
          <w:color w:val="000000"/>
          <w:kern w:val="0"/>
          <w:sz w:val="24"/>
          <w:szCs w:val="24"/>
          <w:lang w:val="en-US" w:eastAsia="zh-CN" w:bidi="ar"/>
        </w:rPr>
      </w:pPr>
    </w:p>
    <w:p w14:paraId="285EB9CC">
      <w:pPr>
        <w:keepNext w:val="0"/>
        <w:keepLines w:val="0"/>
        <w:widowControl/>
        <w:suppressLineNumbers w:val="0"/>
        <w:spacing w:line="360" w:lineRule="auto"/>
        <w:jc w:val="center"/>
        <w:rPr>
          <w:rFonts w:hint="default" w:ascii="Times New Roman" w:hAnsi="Times New Roman" w:eastAsia="SimSun" w:cs="Times New Roman"/>
          <w:b/>
          <w:bCs/>
          <w:color w:val="000000"/>
          <w:kern w:val="0"/>
          <w:sz w:val="24"/>
          <w:szCs w:val="24"/>
          <w:lang w:val="en-US" w:eastAsia="zh-CN" w:bidi="ar"/>
        </w:rPr>
      </w:pPr>
    </w:p>
    <w:p w14:paraId="04828D05">
      <w:pPr>
        <w:spacing w:line="360" w:lineRule="auto"/>
        <w:ind w:left="200" w:leftChars="100" w:firstLine="0" w:firstLineChars="0"/>
        <w:jc w:val="right"/>
        <w:rPr>
          <w:rFonts w:hint="default" w:ascii="Times New Roman" w:hAnsi="Times New Roman" w:eastAsia="SimSun"/>
          <w:color w:val="171717"/>
          <w:kern w:val="0"/>
          <w:sz w:val="24"/>
          <w:szCs w:val="24"/>
          <w:lang w:val="en-US" w:eastAsia="zh-CN"/>
        </w:rPr>
      </w:pPr>
    </w:p>
    <w:p w14:paraId="7359752A">
      <w:pPr>
        <w:spacing w:line="360" w:lineRule="auto"/>
        <w:ind w:left="200" w:leftChars="100" w:firstLine="0" w:firstLineChars="0"/>
        <w:jc w:val="center"/>
        <w:rPr>
          <w:rFonts w:hint="default" w:ascii="Times New Roman" w:hAnsi="Times New Roman" w:eastAsia="SimSun"/>
          <w:color w:val="171717"/>
          <w:kern w:val="0"/>
          <w:sz w:val="24"/>
          <w:szCs w:val="24"/>
          <w:lang w:val="en-US" w:eastAsia="zh-CN"/>
        </w:rPr>
      </w:pPr>
      <w:r>
        <w:rPr>
          <w:rFonts w:hint="default" w:ascii="Times New Roman" w:hAnsi="Times New Roman" w:eastAsia="SimSun"/>
          <w:color w:val="171717"/>
          <w:kern w:val="0"/>
          <w:sz w:val="24"/>
          <w:szCs w:val="24"/>
          <w:lang w:val="en-US" w:eastAsia="zh-CN"/>
        </w:rPr>
        <w:t>Submitted by:</w:t>
      </w:r>
    </w:p>
    <w:p w14:paraId="73183C19">
      <w:pPr>
        <w:spacing w:line="360" w:lineRule="auto"/>
        <w:ind w:left="200" w:leftChars="100" w:firstLine="0" w:firstLineChars="0"/>
        <w:jc w:val="right"/>
        <w:rPr>
          <w:rFonts w:hint="default" w:ascii="Times New Roman" w:hAnsi="Times New Roman" w:eastAsia="SimSun"/>
          <w:color w:val="171717"/>
          <w:kern w:val="0"/>
          <w:sz w:val="24"/>
          <w:szCs w:val="24"/>
          <w:lang w:val="en-US" w:eastAsia="zh-CN"/>
        </w:rPr>
      </w:pPr>
      <w:r>
        <w:rPr>
          <w:rFonts w:hint="default" w:ascii="Times New Roman" w:hAnsi="Times New Roman" w:eastAsia="SimSun"/>
          <w:color w:val="171717"/>
          <w:kern w:val="0"/>
          <w:sz w:val="24"/>
          <w:szCs w:val="24"/>
          <w:lang w:val="en-US" w:eastAsia="zh-CN"/>
        </w:rPr>
        <w:t>Sheema Zahra (22)</w:t>
      </w:r>
    </w:p>
    <w:p w14:paraId="0EF4E913">
      <w:pPr>
        <w:spacing w:line="360" w:lineRule="auto"/>
        <w:ind w:left="200" w:leftChars="100" w:firstLine="0" w:firstLineChars="0"/>
        <w:jc w:val="right"/>
        <w:rPr>
          <w:rFonts w:hint="default" w:ascii="Times New Roman" w:hAnsi="Times New Roman" w:eastAsia="SimSun"/>
          <w:color w:val="171717"/>
          <w:kern w:val="0"/>
          <w:sz w:val="24"/>
          <w:szCs w:val="24"/>
          <w:lang w:val="en-US" w:eastAsia="zh-CN"/>
        </w:rPr>
      </w:pPr>
      <w:r>
        <w:rPr>
          <w:rFonts w:hint="default" w:ascii="Times New Roman" w:hAnsi="Times New Roman" w:eastAsia="SimSun"/>
          <w:color w:val="171717"/>
          <w:kern w:val="0"/>
          <w:sz w:val="24"/>
          <w:szCs w:val="24"/>
          <w:lang w:val="en-US" w:eastAsia="zh-CN"/>
        </w:rPr>
        <w:t>Javeria Kanwal (26)</w:t>
      </w:r>
    </w:p>
    <w:p w14:paraId="47ED1129">
      <w:pPr>
        <w:spacing w:line="360" w:lineRule="auto"/>
        <w:ind w:left="200" w:leftChars="100" w:firstLine="0" w:firstLineChars="0"/>
        <w:jc w:val="right"/>
        <w:rPr>
          <w:rFonts w:hint="default" w:ascii="Times New Roman" w:hAnsi="Times New Roman" w:eastAsia="SimSun"/>
          <w:color w:val="171717"/>
          <w:kern w:val="0"/>
          <w:sz w:val="24"/>
          <w:szCs w:val="24"/>
          <w:lang w:val="en-US" w:eastAsia="zh-CN"/>
        </w:rPr>
      </w:pPr>
      <w:r>
        <w:rPr>
          <w:rFonts w:hint="default" w:ascii="Times New Roman" w:hAnsi="Times New Roman" w:eastAsia="SimSun"/>
          <w:color w:val="171717"/>
          <w:kern w:val="0"/>
          <w:sz w:val="24"/>
          <w:szCs w:val="24"/>
          <w:lang w:val="en-US" w:eastAsia="zh-CN"/>
        </w:rPr>
        <w:t>Maheen Sajjad (77)</w:t>
      </w:r>
    </w:p>
    <w:p w14:paraId="7325EBA2">
      <w:pPr>
        <w:spacing w:line="360" w:lineRule="auto"/>
        <w:ind w:left="200" w:leftChars="100" w:firstLine="0" w:firstLineChars="0"/>
        <w:jc w:val="right"/>
        <w:rPr>
          <w:rFonts w:hint="default" w:ascii="Times New Roman" w:hAnsi="Times New Roman" w:eastAsia="SimSun"/>
          <w:color w:val="171717"/>
          <w:kern w:val="0"/>
          <w:sz w:val="24"/>
          <w:szCs w:val="24"/>
          <w:lang w:val="en-US" w:eastAsia="zh-CN"/>
        </w:rPr>
      </w:pPr>
    </w:p>
    <w:p w14:paraId="18B39560">
      <w:pPr>
        <w:spacing w:line="360" w:lineRule="auto"/>
        <w:ind w:left="200" w:leftChars="100" w:firstLine="0" w:firstLineChars="0"/>
        <w:jc w:val="right"/>
        <w:rPr>
          <w:rFonts w:hint="default" w:ascii="Times New Roman" w:hAnsi="Times New Roman" w:eastAsia="SimSun"/>
          <w:color w:val="171717"/>
          <w:kern w:val="0"/>
          <w:sz w:val="24"/>
          <w:szCs w:val="24"/>
          <w:lang w:val="en-US" w:eastAsia="zh-CN"/>
        </w:rPr>
      </w:pPr>
    </w:p>
    <w:p w14:paraId="4C730D0D">
      <w:pPr>
        <w:spacing w:line="360" w:lineRule="auto"/>
        <w:ind w:left="200" w:leftChars="100" w:firstLine="0" w:firstLineChars="0"/>
        <w:jc w:val="center"/>
        <w:rPr>
          <w:rFonts w:hint="default" w:ascii="Times New Roman" w:hAnsi="Times New Roman" w:eastAsia="SimSun"/>
          <w:color w:val="171717"/>
          <w:kern w:val="0"/>
          <w:sz w:val="24"/>
          <w:szCs w:val="24"/>
          <w:lang w:val="en-US" w:eastAsia="zh-CN"/>
        </w:rPr>
      </w:pPr>
      <w:r>
        <w:rPr>
          <w:rFonts w:hint="default" w:ascii="Times New Roman" w:hAnsi="Times New Roman" w:eastAsia="SimSun"/>
          <w:color w:val="171717"/>
          <w:kern w:val="0"/>
          <w:sz w:val="24"/>
          <w:szCs w:val="24"/>
          <w:lang w:val="en-US" w:eastAsia="zh-CN"/>
        </w:rPr>
        <w:t>Submitted to:</w:t>
      </w:r>
    </w:p>
    <w:p w14:paraId="2EAC58E2">
      <w:pPr>
        <w:spacing w:line="360" w:lineRule="auto"/>
        <w:ind w:left="200" w:leftChars="100" w:firstLine="0" w:firstLineChars="0"/>
        <w:jc w:val="right"/>
        <w:rPr>
          <w:rFonts w:hint="default" w:ascii="Times New Roman" w:hAnsi="Times New Roman" w:eastAsia="SimSun"/>
          <w:color w:val="171717"/>
          <w:kern w:val="0"/>
          <w:sz w:val="24"/>
          <w:szCs w:val="24"/>
          <w:lang w:val="en-US" w:eastAsia="zh-CN"/>
        </w:rPr>
      </w:pPr>
      <w:r>
        <w:rPr>
          <w:rFonts w:hint="default" w:ascii="Times New Roman" w:hAnsi="Times New Roman" w:eastAsia="SimSun"/>
          <w:color w:val="171717"/>
          <w:kern w:val="0"/>
          <w:sz w:val="24"/>
          <w:szCs w:val="24"/>
          <w:lang w:val="en-US" w:eastAsia="zh-CN"/>
        </w:rPr>
        <w:t>MS Ayisha Bashir</w:t>
      </w:r>
    </w:p>
    <w:p w14:paraId="4BB0002E">
      <w:pPr>
        <w:spacing w:line="360" w:lineRule="auto"/>
        <w:jc w:val="center"/>
        <w:rPr>
          <w:rFonts w:hint="default" w:ascii="Times New Roman" w:hAnsi="Times New Roman" w:eastAsia="Segoe UI Emoji" w:cs="Times New Roman"/>
          <w:b/>
          <w:bCs/>
          <w:i w:val="0"/>
          <w:iCs w:val="0"/>
          <w:caps w:val="0"/>
          <w:color w:val="374151"/>
          <w:spacing w:val="0"/>
          <w:sz w:val="32"/>
          <w:szCs w:val="32"/>
          <w:vertAlign w:val="baseline"/>
          <w:lang w:val="en-US"/>
        </w:rPr>
      </w:pPr>
    </w:p>
    <w:p w14:paraId="682C4195">
      <w:pPr>
        <w:spacing w:line="360" w:lineRule="auto"/>
        <w:jc w:val="center"/>
        <w:rPr>
          <w:rFonts w:hint="default" w:ascii="Times New Roman" w:hAnsi="Times New Roman" w:eastAsia="Segoe UI Emoji" w:cs="Times New Roman"/>
          <w:b/>
          <w:bCs/>
          <w:i w:val="0"/>
          <w:iCs w:val="0"/>
          <w:caps w:val="0"/>
          <w:color w:val="374151"/>
          <w:spacing w:val="0"/>
          <w:sz w:val="32"/>
          <w:szCs w:val="32"/>
          <w:vertAlign w:val="baseline"/>
          <w:lang w:val="en-US"/>
        </w:rPr>
      </w:pPr>
    </w:p>
    <w:p w14:paraId="595DC999">
      <w:pPr>
        <w:spacing w:line="360" w:lineRule="auto"/>
        <w:jc w:val="center"/>
        <w:rPr>
          <w:rFonts w:hint="default" w:ascii="Times New Roman" w:hAnsi="Times New Roman" w:eastAsia="Segoe UI Emoji" w:cs="Times New Roman"/>
          <w:b/>
          <w:bCs/>
          <w:i w:val="0"/>
          <w:iCs w:val="0"/>
          <w:caps w:val="0"/>
          <w:color w:val="374151"/>
          <w:spacing w:val="0"/>
          <w:sz w:val="32"/>
          <w:szCs w:val="32"/>
          <w:vertAlign w:val="baseline"/>
          <w:lang w:val="en-US"/>
        </w:rPr>
      </w:pPr>
    </w:p>
    <w:p w14:paraId="318159EF">
      <w:pPr>
        <w:spacing w:line="360" w:lineRule="auto"/>
        <w:jc w:val="center"/>
        <w:rPr>
          <w:rFonts w:hint="default" w:ascii="Times New Roman" w:hAnsi="Times New Roman" w:eastAsia="Segoe UI Emoji" w:cs="Times New Roman"/>
          <w:b/>
          <w:bCs/>
          <w:i w:val="0"/>
          <w:iCs w:val="0"/>
          <w:caps w:val="0"/>
          <w:color w:val="374151"/>
          <w:spacing w:val="0"/>
          <w:sz w:val="32"/>
          <w:szCs w:val="32"/>
          <w:vertAlign w:val="baseline"/>
          <w:lang w:val="en-US"/>
        </w:rPr>
      </w:pPr>
    </w:p>
    <w:p w14:paraId="7E7EAF79">
      <w:pPr>
        <w:spacing w:line="360" w:lineRule="auto"/>
        <w:jc w:val="center"/>
        <w:rPr>
          <w:rFonts w:hint="default" w:ascii="Times New Roman" w:hAnsi="Times New Roman" w:eastAsia="Segoe UI Emoji" w:cs="Times New Roman"/>
          <w:b/>
          <w:bCs/>
          <w:i w:val="0"/>
          <w:iCs w:val="0"/>
          <w:caps w:val="0"/>
          <w:color w:val="374151"/>
          <w:spacing w:val="0"/>
          <w:sz w:val="32"/>
          <w:szCs w:val="32"/>
          <w:vertAlign w:val="baseline"/>
          <w:lang w:val="en-US"/>
        </w:rPr>
      </w:pPr>
    </w:p>
    <w:p w14:paraId="623992D3">
      <w:pPr>
        <w:spacing w:line="360" w:lineRule="auto"/>
        <w:jc w:val="center"/>
        <w:rPr>
          <w:rFonts w:hint="default" w:ascii="Times New Roman" w:hAnsi="Times New Roman" w:eastAsia="Segoe UI Emoji" w:cs="Times New Roman"/>
          <w:b/>
          <w:bCs/>
          <w:i w:val="0"/>
          <w:iCs w:val="0"/>
          <w:caps w:val="0"/>
          <w:color w:val="374151"/>
          <w:spacing w:val="0"/>
          <w:sz w:val="32"/>
          <w:szCs w:val="32"/>
          <w:vertAlign w:val="baseline"/>
          <w:lang w:val="en-US"/>
        </w:rPr>
      </w:pPr>
    </w:p>
    <w:p w14:paraId="155234D5">
      <w:pPr>
        <w:spacing w:line="360" w:lineRule="auto"/>
        <w:jc w:val="center"/>
        <w:rPr>
          <w:rFonts w:hint="default" w:ascii="Times New Roman" w:hAnsi="Times New Roman" w:eastAsia="Segoe UI Emoji" w:cs="Times New Roman"/>
          <w:b/>
          <w:bCs/>
          <w:i w:val="0"/>
          <w:iCs w:val="0"/>
          <w:caps w:val="0"/>
          <w:color w:val="374151"/>
          <w:spacing w:val="0"/>
          <w:sz w:val="32"/>
          <w:szCs w:val="32"/>
          <w:vertAlign w:val="baseline"/>
          <w:lang w:val="en-US"/>
        </w:rPr>
      </w:pPr>
    </w:p>
    <w:p w14:paraId="27E66C76">
      <w:pPr>
        <w:spacing w:line="360" w:lineRule="auto"/>
        <w:jc w:val="center"/>
        <w:rPr>
          <w:rFonts w:hint="default" w:ascii="Times New Roman" w:hAnsi="Times New Roman" w:eastAsia="Segoe UI Emoji" w:cs="Times New Roman"/>
          <w:b/>
          <w:bCs/>
          <w:i w:val="0"/>
          <w:iCs w:val="0"/>
          <w:caps w:val="0"/>
          <w:color w:val="374151"/>
          <w:spacing w:val="0"/>
          <w:sz w:val="32"/>
          <w:szCs w:val="32"/>
          <w:vertAlign w:val="baseline"/>
          <w:lang w:val="en-US"/>
        </w:rPr>
      </w:pPr>
    </w:p>
    <w:p w14:paraId="0F5C5EF6">
      <w:pPr>
        <w:spacing w:line="360" w:lineRule="auto"/>
        <w:jc w:val="center"/>
        <w:rPr>
          <w:rFonts w:hint="default" w:ascii="Times New Roman" w:hAnsi="Times New Roman" w:eastAsia="Segoe UI Emoji" w:cs="Times New Roman"/>
          <w:b/>
          <w:bCs/>
          <w:i w:val="0"/>
          <w:iCs w:val="0"/>
          <w:caps w:val="0"/>
          <w:color w:val="374151"/>
          <w:spacing w:val="0"/>
          <w:sz w:val="32"/>
          <w:szCs w:val="32"/>
          <w:vertAlign w:val="baseline"/>
          <w:lang w:val="en-US"/>
        </w:rPr>
      </w:pPr>
    </w:p>
    <w:p w14:paraId="28FA1906">
      <w:pPr>
        <w:spacing w:line="360" w:lineRule="auto"/>
        <w:jc w:val="center"/>
        <w:rPr>
          <w:rFonts w:hint="default" w:ascii="Times New Roman" w:hAnsi="Times New Roman" w:eastAsia="Segoe UI Emoji" w:cs="Times New Roman"/>
          <w:b/>
          <w:bCs/>
          <w:i w:val="0"/>
          <w:iCs w:val="0"/>
          <w:caps w:val="0"/>
          <w:color w:val="374151"/>
          <w:spacing w:val="0"/>
          <w:sz w:val="32"/>
          <w:szCs w:val="32"/>
          <w:vertAlign w:val="baseline"/>
          <w:lang w:val="en-US"/>
        </w:rPr>
      </w:pPr>
    </w:p>
    <w:p w14:paraId="021320F8">
      <w:pPr>
        <w:spacing w:line="360" w:lineRule="auto"/>
        <w:jc w:val="center"/>
        <w:rPr>
          <w:rFonts w:hint="default" w:ascii="Times New Roman" w:hAnsi="Times New Roman" w:eastAsia="Segoe UI Emoji" w:cs="Times New Roman"/>
          <w:b/>
          <w:bCs/>
          <w:i w:val="0"/>
          <w:iCs w:val="0"/>
          <w:caps w:val="0"/>
          <w:color w:val="374151"/>
          <w:spacing w:val="0"/>
          <w:sz w:val="32"/>
          <w:szCs w:val="32"/>
          <w:vertAlign w:val="baseline"/>
          <w:lang w:val="en-US"/>
        </w:rPr>
      </w:pPr>
    </w:p>
    <w:p w14:paraId="398926D4">
      <w:pPr>
        <w:spacing w:line="360" w:lineRule="auto"/>
        <w:jc w:val="center"/>
        <w:rPr>
          <w:rFonts w:hint="default" w:ascii="Times New Roman" w:hAnsi="Times New Roman" w:eastAsia="Segoe UI Emoji" w:cs="Times New Roman"/>
          <w:b/>
          <w:bCs/>
          <w:i w:val="0"/>
          <w:iCs w:val="0"/>
          <w:caps w:val="0"/>
          <w:color w:val="374151"/>
          <w:spacing w:val="0"/>
          <w:sz w:val="32"/>
          <w:szCs w:val="32"/>
          <w:vertAlign w:val="baseline"/>
          <w:lang w:val="en-US"/>
        </w:rPr>
      </w:pPr>
    </w:p>
    <w:p w14:paraId="618F9323">
      <w:pPr>
        <w:spacing w:line="360" w:lineRule="auto"/>
        <w:jc w:val="center"/>
        <w:rPr>
          <w:rFonts w:hint="default" w:ascii="Times New Roman" w:hAnsi="Times New Roman" w:eastAsia="Segoe UI Emoji" w:cs="Times New Roman"/>
          <w:b/>
          <w:bCs/>
          <w:i w:val="0"/>
          <w:iCs w:val="0"/>
          <w:caps w:val="0"/>
          <w:color w:val="374151"/>
          <w:spacing w:val="0"/>
          <w:sz w:val="32"/>
          <w:szCs w:val="32"/>
          <w:vertAlign w:val="baseline"/>
          <w:lang w:val="en-US"/>
        </w:rPr>
      </w:pPr>
    </w:p>
    <w:p w14:paraId="24CA80DB">
      <w:pPr>
        <w:spacing w:line="360" w:lineRule="auto"/>
        <w:jc w:val="center"/>
        <w:rPr>
          <w:rFonts w:hint="default" w:ascii="Times New Roman" w:hAnsi="Times New Roman" w:eastAsia="Segoe UI Emoji" w:cs="Times New Roman"/>
          <w:b/>
          <w:bCs/>
          <w:i w:val="0"/>
          <w:iCs w:val="0"/>
          <w:caps w:val="0"/>
          <w:color w:val="374151"/>
          <w:spacing w:val="0"/>
          <w:sz w:val="32"/>
          <w:szCs w:val="32"/>
          <w:vertAlign w:val="baseline"/>
          <w:lang w:val="en-US"/>
        </w:rPr>
      </w:pPr>
      <w:r>
        <w:rPr>
          <w:rFonts w:hint="default" w:ascii="Times New Roman" w:hAnsi="Times New Roman" w:eastAsia="Segoe UI Emoji" w:cs="Times New Roman"/>
          <w:b/>
          <w:bCs/>
          <w:i w:val="0"/>
          <w:iCs w:val="0"/>
          <w:caps w:val="0"/>
          <w:color w:val="374151"/>
          <w:spacing w:val="0"/>
          <w:sz w:val="32"/>
          <w:szCs w:val="32"/>
          <w:vertAlign w:val="baseline"/>
          <w:lang w:val="en-US"/>
        </w:rPr>
        <w:t>Abstract</w:t>
      </w:r>
    </w:p>
    <w:p w14:paraId="5F7B5434">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Digital Voting System is an innovative software solution designed to modernize and streamline the electoral process, addressing the challenges associated with traditional voting methods. This project aims to create a secure, efficient, and user-friendly platform that facilitates voter registration, candidate management, and the voting process itself. By leveraging technology, the system enhances the accessibility and integrity of elections, ensuring that every eligible voter can participate in a transparent and straightforward manner.</w:t>
      </w:r>
    </w:p>
    <w:p w14:paraId="49A9B7BD">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allows voters to register by providing essential information such as their CNIC, name, father's name, date of birth, and gender. It incorporates robust authentication mechanisms to ensure that only eligible voters can cast their votes, thereby preventing fraudulent activities. Administrators have the capability to manage candidate information, including adding, updating, and removing candidates from the electoral process.</w:t>
      </w:r>
    </w:p>
    <w:p w14:paraId="773083EA">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Once registered, voters can easily navigate the system to view a list of candidates and cast their votes. The system automatically tallies votes in real-time, providing immediate results and enhancing transparency in the electoral process. Additionally, the Digital Voting System includes search and sorting functionalities, allowing users to efficiently find specific voters or candidates.</w:t>
      </w:r>
    </w:p>
    <w:p w14:paraId="4302D6D4">
      <w:pPr>
        <w:spacing w:line="360" w:lineRule="auto"/>
        <w:rPr>
          <w:rFonts w:hint="default" w:ascii="Times New Roman" w:hAnsi="Times New Roman" w:eastAsia="Segoe UI Emoji" w:cs="Times New Roman"/>
          <w:i w:val="0"/>
          <w:iCs w:val="0"/>
          <w:caps w:val="0"/>
          <w:color w:val="374151"/>
          <w:spacing w:val="0"/>
          <w:sz w:val="24"/>
          <w:szCs w:val="24"/>
        </w:rPr>
      </w:pPr>
    </w:p>
    <w:p w14:paraId="0F1869EF">
      <w:pPr>
        <w:spacing w:line="360" w:lineRule="auto"/>
        <w:jc w:val="center"/>
        <w:rPr>
          <w:rFonts w:hint="default" w:ascii="Times New Roman" w:hAnsi="Times New Roman" w:eastAsia="Segoe UI Emoji" w:cs="Times New Roman"/>
          <w:b/>
          <w:bCs/>
          <w:i w:val="0"/>
          <w:iCs w:val="0"/>
          <w:caps w:val="0"/>
          <w:color w:val="374151"/>
          <w:spacing w:val="0"/>
          <w:sz w:val="32"/>
          <w:szCs w:val="32"/>
          <w:lang w:val="en-US"/>
        </w:rPr>
      </w:pPr>
      <w:r>
        <w:rPr>
          <w:rFonts w:hint="default" w:ascii="Times New Roman" w:hAnsi="Times New Roman" w:eastAsia="Segoe UI Emoji" w:cs="Times New Roman"/>
          <w:b/>
          <w:bCs/>
          <w:i w:val="0"/>
          <w:iCs w:val="0"/>
          <w:color w:val="374151"/>
          <w:spacing w:val="0"/>
          <w:sz w:val="32"/>
          <w:szCs w:val="32"/>
          <w:lang w:val="en-US"/>
        </w:rPr>
        <w:t>I</w:t>
      </w:r>
      <w:r>
        <w:rPr>
          <w:rFonts w:hint="default" w:ascii="Times New Roman" w:hAnsi="Times New Roman" w:eastAsia="Segoe UI Emoji" w:cs="Times New Roman"/>
          <w:b/>
          <w:bCs/>
          <w:i w:val="0"/>
          <w:iCs w:val="0"/>
          <w:caps w:val="0"/>
          <w:color w:val="374151"/>
          <w:spacing w:val="0"/>
          <w:sz w:val="32"/>
          <w:szCs w:val="32"/>
          <w:lang w:val="en-US"/>
        </w:rPr>
        <w:t>ntroduction</w:t>
      </w:r>
    </w:p>
    <w:p w14:paraId="1EF460EC">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In the modern era, the need for efficient, secure, and user-friendly voting systems has become increasingly critical. Traditional voting methods often involve cumbersome paperwork, long queues, and the potential for human error or fraud. To address these challenges, we present the Digital Voting System, a comprehensive software solution designed to streamline the electoral process. This project aims to build a robust digital platform capable of managing and handling voter, candidate, and voting data in an efficient and effective manner.</w:t>
      </w:r>
    </w:p>
    <w:p w14:paraId="6B7C4562">
      <w:pPr>
        <w:numPr>
          <w:numId w:val="0"/>
        </w:numPr>
        <w:spacing w:line="360" w:lineRule="auto"/>
        <w:ind w:leftChars="0"/>
        <w:rPr>
          <w:rFonts w:hint="default" w:ascii="Times New Roman" w:hAnsi="Times New Roman" w:eastAsia="Segoe UI Emoji" w:cs="Times New Roman"/>
          <w:b/>
          <w:bCs/>
          <w:i w:val="0"/>
          <w:iCs w:val="0"/>
          <w:caps w:val="0"/>
          <w:color w:val="374151"/>
          <w:spacing w:val="0"/>
          <w:sz w:val="28"/>
          <w:szCs w:val="28"/>
        </w:rPr>
      </w:pPr>
      <w:r>
        <w:rPr>
          <w:rFonts w:hint="default" w:ascii="Times New Roman" w:hAnsi="Times New Roman" w:eastAsia="Segoe UI Emoji" w:cs="Times New Roman"/>
          <w:b/>
          <w:bCs/>
          <w:i w:val="0"/>
          <w:iCs w:val="0"/>
          <w:caps w:val="0"/>
          <w:color w:val="374151"/>
          <w:spacing w:val="0"/>
          <w:sz w:val="28"/>
          <w:szCs w:val="28"/>
        </w:rPr>
        <w:t>Objectives of the Digital Voting System</w:t>
      </w:r>
    </w:p>
    <w:p w14:paraId="04A78B66">
      <w:pPr>
        <w:numPr>
          <w:ilvl w:val="0"/>
          <w:numId w:val="1"/>
        </w:numPr>
        <w:spacing w:line="360" w:lineRule="auto"/>
        <w:ind w:left="420" w:leftChars="0" w:hanging="42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primary objective of the Digital Voting System is to provide a seamless and paperless way for citizens to participate in elections. The system is designed with the following key goals in mind:</w:t>
      </w:r>
    </w:p>
    <w:p w14:paraId="6D2BFB0A">
      <w:pPr>
        <w:numPr>
          <w:ilvl w:val="0"/>
          <w:numId w:val="1"/>
        </w:numPr>
        <w:spacing w:line="360" w:lineRule="auto"/>
        <w:ind w:left="420" w:leftChars="0" w:hanging="42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User -Friendly Interface:</w:t>
      </w:r>
      <w:r>
        <w:rPr>
          <w:rFonts w:hint="default" w:ascii="Times New Roman" w:hAnsi="Times New Roman" w:eastAsia="Segoe UI Emoji" w:cs="Times New Roman"/>
          <w:i w:val="0"/>
          <w:iCs w:val="0"/>
          <w:caps w:val="0"/>
          <w:color w:val="374151"/>
          <w:spacing w:val="0"/>
          <w:sz w:val="24"/>
          <w:szCs w:val="24"/>
        </w:rPr>
        <w:t xml:space="preserve"> The system offers an intuitive interface that allows voters to easily navigate through the voting process. This ensures that even individuals with minimal technical knowledge can participate without difficulty.</w:t>
      </w:r>
    </w:p>
    <w:p w14:paraId="102CDBB6">
      <w:pPr>
        <w:numPr>
          <w:ilvl w:val="0"/>
          <w:numId w:val="1"/>
        </w:numPr>
        <w:spacing w:line="360" w:lineRule="auto"/>
        <w:ind w:left="420" w:leftChars="0" w:hanging="42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Efficient Data Management:</w:t>
      </w:r>
      <w:r>
        <w:rPr>
          <w:rFonts w:hint="default" w:ascii="Times New Roman" w:hAnsi="Times New Roman" w:eastAsia="Segoe UI Emoji" w:cs="Times New Roman"/>
          <w:i w:val="0"/>
          <w:iCs w:val="0"/>
          <w:caps w:val="0"/>
          <w:color w:val="374151"/>
          <w:spacing w:val="0"/>
          <w:sz w:val="24"/>
          <w:szCs w:val="24"/>
        </w:rPr>
        <w:t xml:space="preserve"> The system is capable of storing, updating, and retrieving voter and candidate information efficiently. This includes the ability to add new voters and candidates, as well as modify existing records as needed.</w:t>
      </w:r>
    </w:p>
    <w:p w14:paraId="06997765">
      <w:pPr>
        <w:numPr>
          <w:ilvl w:val="0"/>
          <w:numId w:val="1"/>
        </w:numPr>
        <w:spacing w:line="360" w:lineRule="auto"/>
        <w:ind w:left="420" w:leftChars="0" w:hanging="42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Secure Voting Process:</w:t>
      </w:r>
      <w:r>
        <w:rPr>
          <w:rFonts w:hint="default" w:ascii="Times New Roman" w:hAnsi="Times New Roman" w:eastAsia="Segoe UI Emoji" w:cs="Times New Roman"/>
          <w:i w:val="0"/>
          <w:iCs w:val="0"/>
          <w:caps w:val="0"/>
          <w:color w:val="374151"/>
          <w:spacing w:val="0"/>
          <w:sz w:val="24"/>
          <w:szCs w:val="24"/>
        </w:rPr>
        <w:t xml:space="preserve"> Security is a paramount concern in any electoral system. The Digital Voting System incorporates robust authentication mechanisms to ensure that only authorized users can access sensitive data. Admins have exclusive rights to manipulate voter and candidate data, thereby minimizing the risk of unauthorized access or tampering.</w:t>
      </w:r>
    </w:p>
    <w:p w14:paraId="5B0CADBE">
      <w:pPr>
        <w:numPr>
          <w:ilvl w:val="0"/>
          <w:numId w:val="1"/>
        </w:numPr>
        <w:spacing w:line="360" w:lineRule="auto"/>
        <w:ind w:left="420" w:leftChars="0" w:hanging="42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 xml:space="preserve">Real-Time Vote Counting: </w:t>
      </w:r>
      <w:r>
        <w:rPr>
          <w:rFonts w:hint="default" w:ascii="Times New Roman" w:hAnsi="Times New Roman" w:eastAsia="Segoe UI Emoji" w:cs="Times New Roman"/>
          <w:i w:val="0"/>
          <w:iCs w:val="0"/>
          <w:caps w:val="0"/>
          <w:color w:val="374151"/>
          <w:spacing w:val="0"/>
          <w:sz w:val="24"/>
          <w:szCs w:val="24"/>
        </w:rPr>
        <w:t>The system allows for immediate tallying of votes, providing quick and accurate results. This feature enhances transparency and trust in the electoral process, as results can be generated and displayed in real-time.</w:t>
      </w:r>
    </w:p>
    <w:p w14:paraId="00EC9B96">
      <w:pPr>
        <w:numPr>
          <w:ilvl w:val="0"/>
          <w:numId w:val="1"/>
        </w:numPr>
        <w:spacing w:line="360" w:lineRule="auto"/>
        <w:ind w:left="420" w:leftChars="0" w:hanging="42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Accessibility:</w:t>
      </w:r>
      <w:r>
        <w:rPr>
          <w:rFonts w:hint="default" w:ascii="Times New Roman" w:hAnsi="Times New Roman" w:eastAsia="Segoe UI Emoji" w:cs="Times New Roman"/>
          <w:i w:val="0"/>
          <w:iCs w:val="0"/>
          <w:caps w:val="0"/>
          <w:color w:val="374151"/>
          <w:spacing w:val="0"/>
          <w:sz w:val="24"/>
          <w:szCs w:val="24"/>
        </w:rPr>
        <w:t xml:space="preserve"> The Digital Voting System is designed to be accessible to all eligible voters, including those with disabilities. This inclusivity ensures that everyone has the opportunity to participate in the democratic process.</w:t>
      </w:r>
    </w:p>
    <w:p w14:paraId="386C3D51">
      <w:pPr>
        <w:spacing w:line="360" w:lineRule="auto"/>
        <w:rPr>
          <w:rFonts w:hint="default" w:ascii="Times New Roman" w:hAnsi="Times New Roman" w:eastAsia="Segoe UI Emoji" w:cs="Times New Roman"/>
          <w:b/>
          <w:bCs/>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Key Features of the Digital Voting System</w:t>
      </w:r>
    </w:p>
    <w:p w14:paraId="3AAF3724">
      <w:pPr>
        <w:spacing w:line="360" w:lineRule="auto"/>
        <w:rPr>
          <w:rFonts w:hint="default" w:ascii="Times New Roman" w:hAnsi="Times New Roman" w:eastAsia="Segoe UI Emoji" w:cs="Times New Roman"/>
          <w:b/>
          <w:bCs/>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1. Voter Registration</w:t>
      </w:r>
    </w:p>
    <w:p w14:paraId="32DB4925">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allows for the easy registration of voters. Users can input their details, including their CNIC (Computerized National Identity Card), name, father's name, date of birth, and gender. The system validates this information to ensure that only eligible voters are registered.</w:t>
      </w:r>
    </w:p>
    <w:p w14:paraId="032F9069">
      <w:pPr>
        <w:spacing w:line="360" w:lineRule="auto"/>
        <w:rPr>
          <w:rFonts w:hint="default" w:ascii="Times New Roman" w:hAnsi="Times New Roman" w:eastAsia="Segoe UI Emoji" w:cs="Times New Roman"/>
          <w:b/>
          <w:bCs/>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2. Candidate Management</w:t>
      </w:r>
    </w:p>
    <w:p w14:paraId="71199BA0">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Admins can add new candidates to the system, including their candidate ID, name, party affiliation, and date of birth. This feature allows for the dynamic management of candidates throughout the electoral process.</w:t>
      </w:r>
    </w:p>
    <w:p w14:paraId="29093E73">
      <w:pPr>
        <w:spacing w:line="360" w:lineRule="auto"/>
        <w:rPr>
          <w:rFonts w:hint="default" w:ascii="Times New Roman" w:hAnsi="Times New Roman" w:eastAsia="Segoe UI Emoji" w:cs="Times New Roman"/>
          <w:b/>
          <w:bCs/>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3. Voting Process</w:t>
      </w:r>
    </w:p>
    <w:p w14:paraId="3605F97A">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Once registered, voters can cast their votes for their preferred candidates. The system provides a list of candidates, allowing voters to select their choice easily. Each voter can only cast one vote, ensuring the integrity of the election.</w:t>
      </w:r>
    </w:p>
    <w:p w14:paraId="3F5AB2D6">
      <w:pPr>
        <w:spacing w:line="360" w:lineRule="auto"/>
        <w:rPr>
          <w:rFonts w:hint="default" w:ascii="Times New Roman" w:hAnsi="Times New Roman" w:eastAsia="Segoe UI Emoji" w:cs="Times New Roman"/>
          <w:b/>
          <w:bCs/>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4. Admin Access</w:t>
      </w:r>
    </w:p>
    <w:p w14:paraId="7FA4C5F6">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includes a dedicated admin interface that allows authorized personnel to manage voter and candidate data. Admins can add, update, or delete records as necessary, ensuring that the database remains current and accurate.</w:t>
      </w:r>
    </w:p>
    <w:p w14:paraId="62C6FD76">
      <w:pPr>
        <w:numPr>
          <w:ilvl w:val="0"/>
          <w:numId w:val="2"/>
        </w:numPr>
        <w:spacing w:line="360" w:lineRule="auto"/>
        <w:rPr>
          <w:rFonts w:hint="default" w:ascii="Times New Roman" w:hAnsi="Times New Roman" w:eastAsia="Segoe UI Emoji" w:cs="Times New Roman"/>
          <w:b/>
          <w:bCs/>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Search and Sort Functions</w:t>
      </w:r>
    </w:p>
    <w:p w14:paraId="0C0ADD49">
      <w:pPr>
        <w:numPr>
          <w:numId w:val="0"/>
        </w:num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Digital Voting System includes search functionalities that allow users to find specific voters or candidates by their CNIC or name. Additionally, the system can sort and display lists of voters and candidates, making it easier to manage large datasets.</w:t>
      </w:r>
    </w:p>
    <w:p w14:paraId="3E0A1D26">
      <w:pPr>
        <w:spacing w:line="360" w:lineRule="auto"/>
        <w:rPr>
          <w:rFonts w:hint="default" w:ascii="Times New Roman" w:hAnsi="Times New Roman" w:eastAsia="Segoe UI Emoji" w:cs="Times New Roman"/>
          <w:i w:val="0"/>
          <w:iCs w:val="0"/>
          <w:caps w:val="0"/>
          <w:color w:val="374151"/>
          <w:spacing w:val="0"/>
          <w:sz w:val="24"/>
          <w:szCs w:val="24"/>
        </w:rPr>
      </w:pPr>
    </w:p>
    <w:p w14:paraId="424EF922">
      <w:pPr>
        <w:spacing w:line="360" w:lineRule="auto"/>
        <w:rPr>
          <w:rFonts w:hint="default" w:ascii="Times New Roman" w:hAnsi="Times New Roman" w:eastAsia="Segoe UI Emoji" w:cs="Times New Roman"/>
          <w:b/>
          <w:bCs/>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6. Election Results Display</w:t>
      </w:r>
    </w:p>
    <w:p w14:paraId="44F1B32A">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After the voting process is complete, the system can display the election results in a clear and organized manner. This feature includes the total number of votes received by each candidate, as well as the current leading candidate.</w:t>
      </w:r>
    </w:p>
    <w:p w14:paraId="46B43FDD">
      <w:pPr>
        <w:spacing w:line="360" w:lineRule="auto"/>
        <w:rPr>
          <w:rFonts w:hint="default" w:ascii="Times New Roman" w:hAnsi="Times New Roman" w:eastAsia="Segoe UI Emoji" w:cs="Times New Roman"/>
          <w:b/>
          <w:bCs/>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7. Data Persistence</w:t>
      </w:r>
    </w:p>
    <w:p w14:paraId="30806BF3">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ensures that all data is stored securely and can be retrieved as needed. Voter and candidate information, as well as voting results, are saved to files, allowing for easy access and management.</w:t>
      </w:r>
    </w:p>
    <w:p w14:paraId="6790DF95">
      <w:pPr>
        <w:spacing w:line="360" w:lineRule="auto"/>
        <w:rPr>
          <w:rFonts w:hint="default" w:ascii="Times New Roman" w:hAnsi="Times New Roman" w:eastAsia="Segoe UI Emoji" w:cs="Times New Roman"/>
          <w:b/>
          <w:bCs/>
          <w:i w:val="0"/>
          <w:iCs w:val="0"/>
          <w:caps w:val="0"/>
          <w:color w:val="374151"/>
          <w:spacing w:val="0"/>
          <w:sz w:val="32"/>
          <w:szCs w:val="32"/>
        </w:rPr>
      </w:pPr>
      <w:r>
        <w:rPr>
          <w:rFonts w:hint="default" w:ascii="Times New Roman" w:hAnsi="Times New Roman" w:eastAsia="Segoe UI Emoji" w:cs="Times New Roman"/>
          <w:b/>
          <w:bCs/>
          <w:i w:val="0"/>
          <w:iCs w:val="0"/>
          <w:caps w:val="0"/>
          <w:color w:val="374151"/>
          <w:spacing w:val="0"/>
          <w:sz w:val="32"/>
          <w:szCs w:val="32"/>
        </w:rPr>
        <w:t>Functional Requirements</w:t>
      </w:r>
    </w:p>
    <w:p w14:paraId="4EDB201F">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Functional requirements specify what the system should do. They describe the interactions between the system and its users, as well as the system's behavior in response to specific inputs.</w:t>
      </w:r>
    </w:p>
    <w:p w14:paraId="4E972D39">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User Registration</w:t>
      </w:r>
    </w:p>
    <w:p w14:paraId="3D076D16">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allow eligible voters to register by providing their CNIC, name, father's name, date of birth, and gender.</w:t>
      </w:r>
    </w:p>
    <w:p w14:paraId="153D46F5">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validate the CNIC to ensure it is 13 digits long and numeric.</w:t>
      </w:r>
    </w:p>
    <w:p w14:paraId="538D49E2">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Voter Authentication</w:t>
      </w:r>
    </w:p>
    <w:p w14:paraId="320C5AED">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authenticate voters using their CNIC before allowing them to cast a vote.</w:t>
      </w:r>
    </w:p>
    <w:p w14:paraId="492EB9AF">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prevent users from voting more than once.</w:t>
      </w:r>
    </w:p>
    <w:p w14:paraId="08627773">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Candidate Management</w:t>
      </w:r>
    </w:p>
    <w:p w14:paraId="1860BA43">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allow administrators to add new candidates by entering their candidate ID, name, party affiliation, and date of birth.</w:t>
      </w:r>
    </w:p>
    <w:p w14:paraId="31DBCCC3">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allow administrators to update or remove existing candidates.</w:t>
      </w:r>
    </w:p>
    <w:p w14:paraId="49AE6A12">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Voting Process</w:t>
      </w:r>
    </w:p>
    <w:p w14:paraId="40E47649">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display a list of candidates for voters to choose from.</w:t>
      </w:r>
    </w:p>
    <w:p w14:paraId="12C63C30">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allow voters to cast their votes for a selected candidate.</w:t>
      </w:r>
    </w:p>
    <w:p w14:paraId="2C7F63CD">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record the vote and update the candidate's vote count.</w:t>
      </w:r>
    </w:p>
    <w:p w14:paraId="0DF4068C">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Vote Counting and Results Display</w:t>
      </w:r>
    </w:p>
    <w:p w14:paraId="071BAB03">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automatically tally votes and display the results in real-time after the voting period ends.</w:t>
      </w:r>
    </w:p>
    <w:p w14:paraId="3C7E43A5">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show the total number of votes received by each candidate and indicate the leading candidate.</w:t>
      </w:r>
    </w:p>
    <w:p w14:paraId="48706F62">
      <w:pPr>
        <w:numPr>
          <w:numId w:val="0"/>
        </w:numPr>
        <w:spacing w:line="360" w:lineRule="auto"/>
        <w:ind w:left="360" w:leftChars="0"/>
        <w:rPr>
          <w:rFonts w:hint="default" w:ascii="Times New Roman" w:hAnsi="Times New Roman" w:eastAsia="Segoe UI Emoji" w:cs="Times New Roman"/>
          <w:i w:val="0"/>
          <w:iCs w:val="0"/>
          <w:caps w:val="0"/>
          <w:color w:val="374151"/>
          <w:spacing w:val="0"/>
          <w:sz w:val="24"/>
          <w:szCs w:val="24"/>
        </w:rPr>
      </w:pPr>
    </w:p>
    <w:p w14:paraId="45A4DF97">
      <w:pPr>
        <w:numPr>
          <w:numId w:val="0"/>
        </w:numPr>
        <w:spacing w:line="360" w:lineRule="auto"/>
        <w:ind w:left="360" w:leftChars="0"/>
        <w:rPr>
          <w:rFonts w:hint="default" w:ascii="Times New Roman" w:hAnsi="Times New Roman" w:eastAsia="Segoe UI Emoji" w:cs="Times New Roman"/>
          <w:i w:val="0"/>
          <w:iCs w:val="0"/>
          <w:caps w:val="0"/>
          <w:color w:val="374151"/>
          <w:spacing w:val="0"/>
          <w:sz w:val="24"/>
          <w:szCs w:val="24"/>
        </w:rPr>
      </w:pPr>
    </w:p>
    <w:p w14:paraId="34C6EDC3">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Search Functionality</w:t>
      </w:r>
    </w:p>
    <w:p w14:paraId="302BB14F">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allow users to search for voters and candidates by CNIC or name.</w:t>
      </w:r>
    </w:p>
    <w:p w14:paraId="64B1FEF8">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provide sorting options for displaying voters and candidates based on different criteria (e.g., name, party).</w:t>
      </w:r>
    </w:p>
    <w:p w14:paraId="1B0504AE">
      <w:pPr>
        <w:spacing w:line="360" w:lineRule="auto"/>
        <w:rPr>
          <w:rFonts w:hint="default" w:ascii="Times New Roman" w:hAnsi="Times New Roman" w:eastAsia="Segoe UI Emoji" w:cs="Times New Roman"/>
          <w:b/>
          <w:bCs/>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Data Persistence</w:t>
      </w:r>
    </w:p>
    <w:p w14:paraId="43512715">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save voter and candidate data to files to ensure data persistence across sessions.</w:t>
      </w:r>
    </w:p>
    <w:p w14:paraId="52F9EAAD">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load existing data from files when it starts.</w:t>
      </w:r>
    </w:p>
    <w:p w14:paraId="56BCC465">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Admin Access</w:t>
      </w:r>
    </w:p>
    <w:p w14:paraId="234F43FE">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provide a secure login for administrators to manage voter and candidate data.</w:t>
      </w:r>
    </w:p>
    <w:p w14:paraId="4D7313E0">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restrict access to sensitive functionalities to authorized personnel only.</w:t>
      </w:r>
    </w:p>
    <w:p w14:paraId="58FB7504">
      <w:pPr>
        <w:spacing w:line="360" w:lineRule="auto"/>
        <w:rPr>
          <w:rFonts w:hint="default" w:ascii="Times New Roman" w:hAnsi="Times New Roman" w:eastAsia="Segoe UI Emoji" w:cs="Times New Roman"/>
          <w:b/>
          <w:bCs/>
          <w:i w:val="0"/>
          <w:iCs w:val="0"/>
          <w:caps w:val="0"/>
          <w:color w:val="374151"/>
          <w:spacing w:val="0"/>
          <w:sz w:val="32"/>
          <w:szCs w:val="32"/>
        </w:rPr>
      </w:pPr>
      <w:r>
        <w:rPr>
          <w:rFonts w:hint="default" w:ascii="Times New Roman" w:hAnsi="Times New Roman" w:eastAsia="Segoe UI Emoji" w:cs="Times New Roman"/>
          <w:b/>
          <w:bCs/>
          <w:i w:val="0"/>
          <w:iCs w:val="0"/>
          <w:caps w:val="0"/>
          <w:color w:val="374151"/>
          <w:spacing w:val="0"/>
          <w:sz w:val="32"/>
          <w:szCs w:val="32"/>
        </w:rPr>
        <w:t>Non-Functional Requirements</w:t>
      </w:r>
    </w:p>
    <w:p w14:paraId="74E2F01B">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Non-functional requirements specify how the system performs its functions. They address the quality attributes of the system, such as performance, security, usability, and reliability.</w:t>
      </w:r>
    </w:p>
    <w:p w14:paraId="4D2BD053">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Performance</w:t>
      </w:r>
    </w:p>
    <w:p w14:paraId="6CDED4F4">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be able to handle at least 1,000 concurrent users without significant degradation in performance.</w:t>
      </w:r>
    </w:p>
    <w:p w14:paraId="600E4A53">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respond to user actions (e.g., casting a vote, searching for candidates) within 2 seconds.</w:t>
      </w:r>
    </w:p>
    <w:p w14:paraId="41BAB379">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Security</w:t>
      </w:r>
    </w:p>
    <w:p w14:paraId="59E5DCCB">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implement secure authentication mechanisms to protect voter data and prevent unauthorized access.</w:t>
      </w:r>
    </w:p>
    <w:p w14:paraId="046FFB3B">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encrypt sensitive data, such as CNICs and votes, to ensure confidentiality.</w:t>
      </w:r>
    </w:p>
    <w:p w14:paraId="06D11799">
      <w:pPr>
        <w:numPr>
          <w:ilvl w:val="0"/>
          <w:numId w:val="3"/>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log all administrative actions for auditing purposes.</w:t>
      </w:r>
    </w:p>
    <w:p w14:paraId="5501846D">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Usability</w:t>
      </w:r>
    </w:p>
    <w:p w14:paraId="641A3185">
      <w:pPr>
        <w:numPr>
          <w:ilvl w:val="0"/>
          <w:numId w:val="4"/>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provide a user-friendly interface that is easy to navigate for both voters and administrators.</w:t>
      </w:r>
    </w:p>
    <w:p w14:paraId="03256317">
      <w:pPr>
        <w:numPr>
          <w:ilvl w:val="0"/>
          <w:numId w:val="4"/>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include help documentation and tooltips to assist users in understanding how to use the system.</w:t>
      </w:r>
    </w:p>
    <w:p w14:paraId="79DA9FA7">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Reliability</w:t>
      </w:r>
    </w:p>
    <w:p w14:paraId="758B2755">
      <w:pPr>
        <w:numPr>
          <w:ilvl w:val="0"/>
          <w:numId w:val="4"/>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have an uptime of 99.9% during the voting period to ensure that voters can access it at all times.</w:t>
      </w:r>
    </w:p>
    <w:p w14:paraId="53EBD1B0">
      <w:pPr>
        <w:numPr>
          <w:ilvl w:val="0"/>
          <w:numId w:val="4"/>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have backup mechanisms in place to prevent data loss in case of a failure.</w:t>
      </w:r>
    </w:p>
    <w:p w14:paraId="1D3CBB29">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Scalability</w:t>
      </w:r>
    </w:p>
    <w:p w14:paraId="5A8FD405">
      <w:pPr>
        <w:numPr>
          <w:ilvl w:val="0"/>
          <w:numId w:val="4"/>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be designed to accommodate an increasing number of users and data without requiring significant rework.</w:t>
      </w:r>
    </w:p>
    <w:p w14:paraId="25DD8D43">
      <w:pPr>
        <w:numPr>
          <w:ilvl w:val="0"/>
          <w:numId w:val="4"/>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allow for the addition of new features and functionalities in the future.</w:t>
      </w:r>
    </w:p>
    <w:p w14:paraId="45701262">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Maintainability</w:t>
      </w:r>
    </w:p>
    <w:p w14:paraId="2082DA37">
      <w:pPr>
        <w:numPr>
          <w:ilvl w:val="0"/>
          <w:numId w:val="4"/>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be designed with modular components to facilitate easy updates and maintenance.</w:t>
      </w:r>
    </w:p>
    <w:p w14:paraId="76AC621F">
      <w:pPr>
        <w:numPr>
          <w:ilvl w:val="0"/>
          <w:numId w:val="4"/>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codebase shall follow best practices and coding standards to ensure readability and maintainability.</w:t>
      </w:r>
    </w:p>
    <w:p w14:paraId="1882C1C1">
      <w:pPr>
        <w:spacing w:line="360" w:lineRule="auto"/>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b/>
          <w:bCs/>
          <w:i w:val="0"/>
          <w:iCs w:val="0"/>
          <w:caps w:val="0"/>
          <w:color w:val="374151"/>
          <w:spacing w:val="0"/>
          <w:sz w:val="24"/>
          <w:szCs w:val="24"/>
        </w:rPr>
        <w:t>Accessibility</w:t>
      </w:r>
    </w:p>
    <w:p w14:paraId="20DCDA56">
      <w:pPr>
        <w:numPr>
          <w:ilvl w:val="0"/>
          <w:numId w:val="4"/>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comply with accessibility standards (e.g., WCAG) to ensure that it is usable by individuals with disabilities.</w:t>
      </w:r>
    </w:p>
    <w:p w14:paraId="7E5AE649">
      <w:pPr>
        <w:numPr>
          <w:ilvl w:val="0"/>
          <w:numId w:val="4"/>
        </w:numPr>
        <w:spacing w:line="360" w:lineRule="auto"/>
        <w:ind w:left="720" w:leftChars="0" w:hanging="360" w:firstLineChars="0"/>
        <w:rPr>
          <w:rFonts w:hint="default" w:ascii="Times New Roman" w:hAnsi="Times New Roman" w:eastAsia="Segoe UI Emoji" w:cs="Times New Roman"/>
          <w:i w:val="0"/>
          <w:iCs w:val="0"/>
          <w:caps w:val="0"/>
          <w:color w:val="374151"/>
          <w:spacing w:val="0"/>
          <w:sz w:val="24"/>
          <w:szCs w:val="24"/>
        </w:rPr>
      </w:pPr>
      <w:r>
        <w:rPr>
          <w:rFonts w:hint="default" w:ascii="Times New Roman" w:hAnsi="Times New Roman" w:eastAsia="Segoe UI Emoji" w:cs="Times New Roman"/>
          <w:i w:val="0"/>
          <w:iCs w:val="0"/>
          <w:caps w:val="0"/>
          <w:color w:val="374151"/>
          <w:spacing w:val="0"/>
          <w:sz w:val="24"/>
          <w:szCs w:val="24"/>
        </w:rPr>
        <w:t>The system shall provide alternative text for images and support keyboard navigation.</w:t>
      </w:r>
    </w:p>
    <w:p w14:paraId="22279739">
      <w:pPr>
        <w:numPr>
          <w:numId w:val="0"/>
        </w:numPr>
        <w:spacing w:line="360" w:lineRule="auto"/>
        <w:rPr>
          <w:rFonts w:hint="default" w:ascii="Times New Roman" w:hAnsi="Times New Roman" w:eastAsia="Segoe UI Emoji" w:cs="Times New Roman"/>
          <w:b/>
          <w:bCs/>
          <w:i w:val="0"/>
          <w:iCs w:val="0"/>
          <w:caps w:val="0"/>
          <w:color w:val="374151"/>
          <w:spacing w:val="0"/>
          <w:sz w:val="32"/>
          <w:szCs w:val="32"/>
          <w:lang w:val="en-US"/>
        </w:rPr>
      </w:pPr>
      <w:r>
        <w:rPr>
          <w:rFonts w:hint="default" w:ascii="Times New Roman" w:hAnsi="Times New Roman" w:eastAsia="Segoe UI Emoji" w:cs="Times New Roman"/>
          <w:b/>
          <w:bCs/>
          <w:i w:val="0"/>
          <w:iCs w:val="0"/>
          <w:color w:val="374151"/>
          <w:spacing w:val="0"/>
          <w:sz w:val="32"/>
          <w:szCs w:val="32"/>
          <w:lang w:val="en-US"/>
        </w:rPr>
        <w:t>C</w:t>
      </w:r>
      <w:r>
        <w:rPr>
          <w:rFonts w:hint="default" w:ascii="Times New Roman" w:hAnsi="Times New Roman" w:eastAsia="Segoe UI Emoji" w:cs="Times New Roman"/>
          <w:b/>
          <w:bCs/>
          <w:i w:val="0"/>
          <w:iCs w:val="0"/>
          <w:caps w:val="0"/>
          <w:color w:val="374151"/>
          <w:spacing w:val="0"/>
          <w:sz w:val="32"/>
          <w:szCs w:val="32"/>
          <w:lang w:val="en-US"/>
        </w:rPr>
        <w:t>ode:</w:t>
      </w:r>
    </w:p>
    <w:p w14:paraId="2A91093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#include &lt;iostream&gt;</w:t>
      </w:r>
    </w:p>
    <w:p w14:paraId="57DE240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#include &lt;fstream&gt;</w:t>
      </w:r>
    </w:p>
    <w:p w14:paraId="1295A2B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#include &lt;sstream&gt;</w:t>
      </w:r>
    </w:p>
    <w:p w14:paraId="321C161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#include &lt;list&gt;</w:t>
      </w:r>
    </w:p>
    <w:p w14:paraId="07FE6AE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#include &lt;string&gt;</w:t>
      </w:r>
    </w:p>
    <w:p w14:paraId="5F583BD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#include &lt;regex&gt;</w:t>
      </w:r>
    </w:p>
    <w:p w14:paraId="65CF9D4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#include &lt;iomanip&gt;</w:t>
      </w:r>
    </w:p>
    <w:p w14:paraId="207A134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#include &lt;vector&gt;</w:t>
      </w:r>
    </w:p>
    <w:p w14:paraId="7D8266E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#include &lt;algorithm&gt;</w:t>
      </w:r>
    </w:p>
    <w:p w14:paraId="7A06D7C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#include &lt;unordered_map&gt; </w:t>
      </w:r>
    </w:p>
    <w:p w14:paraId="2E1AEE5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using namespace std;</w:t>
      </w:r>
    </w:p>
    <w:p w14:paraId="05C2930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Data Structures</w:t>
      </w:r>
    </w:p>
    <w:p w14:paraId="3C47CA2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struct Voter {</w:t>
      </w:r>
    </w:p>
    <w:p w14:paraId="3BDD33C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cnic; // Add CNIC to the Voter struct</w:t>
      </w:r>
    </w:p>
    <w:p w14:paraId="6180402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name;</w:t>
      </w:r>
    </w:p>
    <w:p w14:paraId="40BB168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father_name;</w:t>
      </w:r>
    </w:p>
    <w:p w14:paraId="3F8D613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date_of_birth;</w:t>
      </w:r>
    </w:p>
    <w:p w14:paraId="310857B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gender; // Add gender field</w:t>
      </w:r>
    </w:p>
    <w:p w14:paraId="78E5FBC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bool voted = false; // Indicates if the voter has voted</w:t>
      </w:r>
    </w:p>
    <w:p w14:paraId="756B8AC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50A71C7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6FF4717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struct Candidate {</w:t>
      </w:r>
    </w:p>
    <w:p w14:paraId="4429E82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candidate_id; // Add Candidate ID to the Candidate struct</w:t>
      </w:r>
    </w:p>
    <w:p w14:paraId="010FF17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name;</w:t>
      </w:r>
    </w:p>
    <w:p w14:paraId="02B1A24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party;</w:t>
      </w:r>
    </w:p>
    <w:p w14:paraId="17FAA1D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date_of_birth;</w:t>
      </w:r>
    </w:p>
    <w:p w14:paraId="01A4E49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int votes = 0; // Initialize votes to 0</w:t>
      </w:r>
    </w:p>
    <w:p w14:paraId="052988E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36F2E9E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4DA7CBF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Data Storage</w:t>
      </w:r>
    </w:p>
    <w:p w14:paraId="1EC2B9F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list&lt;Voter&gt; voter_database;  // List of voters</w:t>
      </w:r>
    </w:p>
    <w:p w14:paraId="491FB0D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list&lt;Candidate&gt; candidate_database;  // List of candidates</w:t>
      </w:r>
    </w:p>
    <w:p w14:paraId="3397696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unordered_map&lt;string, int&gt; votes;  // Key: Candidate ID, Value: Vote Count</w:t>
      </w:r>
    </w:p>
    <w:p w14:paraId="6974800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3FE8909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Admin credentials</w:t>
      </w:r>
    </w:p>
    <w:p w14:paraId="60FDD99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const string ADMIN_USERNAME = "admin";</w:t>
      </w:r>
    </w:p>
    <w:p w14:paraId="1C4F730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const string ADMIN_PASSWORD = "admin123";</w:t>
      </w:r>
    </w:p>
    <w:p w14:paraId="722A2A3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48325C7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Function Declarations</w:t>
      </w:r>
    </w:p>
    <w:p w14:paraId="70C9A23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bool is_numeric(const string &amp;str);</w:t>
      </w:r>
    </w:p>
    <w:p w14:paraId="455EEFB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bool is_alphabetic(const string &amp;str);</w:t>
      </w:r>
    </w:p>
    <w:p w14:paraId="0DD4819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bool is_valid_date(const string &amp;date);</w:t>
      </w:r>
    </w:p>
    <w:p w14:paraId="5C5F71D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string get_valid_cnic();</w:t>
      </w:r>
    </w:p>
    <w:p w14:paraId="15E2747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string get_valid_name(const string &amp;prompt);</w:t>
      </w:r>
    </w:p>
    <w:p w14:paraId="0C9A0D3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string get_valid_date();</w:t>
      </w:r>
    </w:p>
    <w:p w14:paraId="55B1F5D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add_voter();</w:t>
      </w:r>
    </w:p>
    <w:p w14:paraId="7285D77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update_voter();</w:t>
      </w:r>
    </w:p>
    <w:p w14:paraId="7909833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add_candidate();</w:t>
      </w:r>
    </w:p>
    <w:p w14:paraId="0A309E3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update_candidate();</w:t>
      </w:r>
    </w:p>
    <w:p w14:paraId="762F21F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save_voters(const string &amp;filename);</w:t>
      </w:r>
    </w:p>
    <w:p w14:paraId="75FDE7F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save_candidates(const string &amp;filename);</w:t>
      </w:r>
    </w:p>
    <w:p w14:paraId="1FFDE77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load_voters(const string &amp;filename);</w:t>
      </w:r>
    </w:p>
    <w:p w14:paraId="61A6908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load_candidates(const string &amp;filename);</w:t>
      </w:r>
    </w:p>
    <w:p w14:paraId="4848D04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3033FCA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save_votes(const string &amp;filename); // New function to save votes</w:t>
      </w:r>
    </w:p>
    <w:p w14:paraId="5E701B9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load_votes(const string &amp;filename); // New function to load votes</w:t>
      </w:r>
    </w:p>
    <w:p w14:paraId="622BA23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bool authenticate_admin();</w:t>
      </w:r>
    </w:p>
    <w:p w14:paraId="1ACDAB6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bool authenticate_voter(const string &amp;cnic);</w:t>
      </w:r>
    </w:p>
    <w:p w14:paraId="7437300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cast_vote(const string &amp;cnic, int candidate_index);</w:t>
      </w:r>
    </w:p>
    <w:p w14:paraId="52998E8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2B5073D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display_all_voters();</w:t>
      </w:r>
    </w:p>
    <w:p w14:paraId="17FAC1D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display_all_candidates();</w:t>
      </w:r>
    </w:p>
    <w:p w14:paraId="6C653E7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search_voter();</w:t>
      </w:r>
    </w:p>
    <w:p w14:paraId="6FC5A49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search_candidate();</w:t>
      </w:r>
    </w:p>
    <w:p w14:paraId="2084DCB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search_voter_by_name();</w:t>
      </w:r>
    </w:p>
    <w:p w14:paraId="509BB07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search_candidate_by_name();</w:t>
      </w:r>
    </w:p>
    <w:p w14:paraId="017C482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sort_and_display_voters();</w:t>
      </w:r>
    </w:p>
    <w:p w14:paraId="3937E84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sort_and_display_candidates();</w:t>
      </w:r>
    </w:p>
    <w:p w14:paraId="27D3E99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display_results(); // Function to display election results</w:t>
      </w:r>
    </w:p>
    <w:p w14:paraId="32A6DA8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32DA254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Utility Functions</w:t>
      </w:r>
    </w:p>
    <w:p w14:paraId="067167D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bool is_numeric(const string &amp;str) {</w:t>
      </w:r>
    </w:p>
    <w:p w14:paraId="5C3A506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 all_of(str.begin(), str.end(), ::isdigit);</w:t>
      </w:r>
    </w:p>
    <w:p w14:paraId="1F7B6CE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218D4E9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3ACD782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bool is_alphabetic(const string &amp;str) {</w:t>
      </w:r>
    </w:p>
    <w:p w14:paraId="0FED12B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Allow alphabetic characters and spaces</w:t>
      </w:r>
    </w:p>
    <w:p w14:paraId="60CC6CD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 all_of(str.begin(), str.end(), [](char c) { return isalpha(c) || isspace(c); });</w:t>
      </w:r>
    </w:p>
    <w:p w14:paraId="2EDB157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730A215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5B215A3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Validate date in DD/MM/YYYY format</w:t>
      </w:r>
    </w:p>
    <w:p w14:paraId="7EE42B0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bool is_valid_date(const string &amp;date) {</w:t>
      </w:r>
    </w:p>
    <w:p w14:paraId="58E275E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regex date_pattern(R"(\d{2}/\d{2}/\d{4})"); // Match DD/MM/YYYY</w:t>
      </w:r>
    </w:p>
    <w:p w14:paraId="3D025F2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(!regex_match(date, date_pattern)) {</w:t>
      </w:r>
    </w:p>
    <w:p w14:paraId="475B40A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 false;</w:t>
      </w:r>
    </w:p>
    <w:p w14:paraId="66784F8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3092B8D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1D0569B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int day, month, year;</w:t>
      </w:r>
    </w:p>
    <w:p w14:paraId="42C1A42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sscanf(date.c_str(), "%d/%d/%d", &amp;day, &amp;month, &amp;year);</w:t>
      </w:r>
    </w:p>
    <w:p w14:paraId="6E662C0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4C91B2A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Check if month is valid</w:t>
      </w:r>
    </w:p>
    <w:p w14:paraId="67067B7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(month &lt; 1 || month &gt; 12) {</w:t>
      </w:r>
    </w:p>
    <w:p w14:paraId="19A23C8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 false;</w:t>
      </w:r>
    </w:p>
    <w:p w14:paraId="6ED6165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590ECAB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76B2281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Check if day is valid for the given month</w:t>
      </w:r>
    </w:p>
    <w:p w14:paraId="22AA611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(day &lt; 1 || day &gt; 31) {</w:t>
      </w:r>
    </w:p>
    <w:p w14:paraId="28F0456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 false;</w:t>
      </w:r>
    </w:p>
    <w:p w14:paraId="4908C2B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256C43A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4C854A9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Check for months with 30 days</w:t>
      </w:r>
    </w:p>
    <w:p w14:paraId="22F6BCE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((month == 4 || month == 6 || month == 9 || month == 11) &amp;&amp; day &gt; 30) {</w:t>
      </w:r>
    </w:p>
    <w:p w14:paraId="09140D9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 false;</w:t>
      </w:r>
    </w:p>
    <w:p w14:paraId="313FEE4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7E3303F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699F8BF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Check for February</w:t>
      </w:r>
    </w:p>
    <w:p w14:paraId="379F083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bool is_leap_year = (year % 4 == 0 &amp;&amp; (year % 100 != 0 || year % 400 == 0));</w:t>
      </w:r>
    </w:p>
    <w:p w14:paraId="090AAA9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(month == 2 &amp;&amp; (is_leap_year ? day &gt; 29 : day &gt; 28)) {</w:t>
      </w:r>
    </w:p>
    <w:p w14:paraId="49E1DC8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 false;</w:t>
      </w:r>
    </w:p>
    <w:p w14:paraId="3E63203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5E0322A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5799C56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 true;</w:t>
      </w:r>
    </w:p>
    <w:p w14:paraId="4EA17A5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765C766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6CC8A69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Input Validation Wrappers</w:t>
      </w:r>
    </w:p>
    <w:p w14:paraId="059D734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string get_valid_cnic() {</w:t>
      </w:r>
    </w:p>
    <w:p w14:paraId="176F19D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cnic;</w:t>
      </w:r>
    </w:p>
    <w:p w14:paraId="7F6DAED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while (true) {</w:t>
      </w:r>
    </w:p>
    <w:p w14:paraId="696D6A7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"Enter CNIC (13 digits): ";</w:t>
      </w:r>
    </w:p>
    <w:p w14:paraId="10B114A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cin &gt;&gt; cnic;</w:t>
      </w:r>
    </w:p>
    <w:p w14:paraId="035D9EC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(is_numeric(cnic) &amp;&amp; cnic.length() == 13) {</w:t>
      </w:r>
    </w:p>
    <w:p w14:paraId="0527594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 cnic;</w:t>
      </w:r>
    </w:p>
    <w:p w14:paraId="19BA673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w:t>
      </w:r>
    </w:p>
    <w:p w14:paraId="6246368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"Invalid CNIC. It must be 13 digits. Try again.\n";</w:t>
      </w:r>
    </w:p>
    <w:p w14:paraId="3E6BB4C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3E76C06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5CE24EF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5B1B02F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1D7CBA6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string get_valid_name(const string &amp;prompt) {</w:t>
      </w:r>
    </w:p>
    <w:p w14:paraId="2E6ED27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name;</w:t>
      </w:r>
    </w:p>
    <w:p w14:paraId="5F98943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while (true) {</w:t>
      </w:r>
    </w:p>
    <w:p w14:paraId="1515A46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prompt;</w:t>
      </w:r>
    </w:p>
    <w:p w14:paraId="62B31D7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getline(cin &gt;&gt; ws, name); // Use getline to read the full line and ignore leading whitespace</w:t>
      </w:r>
    </w:p>
    <w:p w14:paraId="4A02065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(!name.empty() &amp;&amp; is_alphabetic(name)) {</w:t>
      </w:r>
    </w:p>
    <w:p w14:paraId="5AC5CDD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 name;</w:t>
      </w:r>
    </w:p>
    <w:p w14:paraId="7F260BC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w:t>
      </w:r>
    </w:p>
    <w:p w14:paraId="3990F0A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"Invalid name. It must contain only alphabetic characters and spaces. Try again.\n";</w:t>
      </w:r>
    </w:p>
    <w:p w14:paraId="072DFAC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74442D2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008C079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59E4A0E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2F238D1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string get_valid_date() {</w:t>
      </w:r>
    </w:p>
    <w:p w14:paraId="6A7F570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date;</w:t>
      </w:r>
    </w:p>
    <w:p w14:paraId="29D4799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while (true) {</w:t>
      </w:r>
    </w:p>
    <w:p w14:paraId="5FF83E2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"Enter Date of Birth (DD/MM/YYYY): ";</w:t>
      </w:r>
    </w:p>
    <w:p w14:paraId="41A4F77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cin &gt;&gt; date;</w:t>
      </w:r>
    </w:p>
    <w:p w14:paraId="560B5BE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(is_valid_date(date)) {</w:t>
      </w:r>
    </w:p>
    <w:p w14:paraId="49B2D1F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 date;</w:t>
      </w:r>
    </w:p>
    <w:p w14:paraId="79A5653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w:t>
      </w:r>
    </w:p>
    <w:p w14:paraId="3482585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"Invalid date. Please use the format DD/MM/YYYY. Try again.\n";</w:t>
      </w:r>
    </w:p>
    <w:p w14:paraId="593EEEC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7CCA4C2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2B10D0B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6FD068E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3C27564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Add Voter</w:t>
      </w:r>
    </w:p>
    <w:p w14:paraId="60022BC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add_voter() {</w:t>
      </w:r>
    </w:p>
    <w:p w14:paraId="64E3CC8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cnic = get_valid_cnic();</w:t>
      </w:r>
    </w:p>
    <w:p w14:paraId="2B9A14F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name = get_valid_name("Enter Name: ");</w:t>
      </w:r>
    </w:p>
    <w:p w14:paraId="00379F8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father_name = get_valid_name("Enter Father's Name: ");</w:t>
      </w:r>
    </w:p>
    <w:p w14:paraId="5F8492A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date_of_birth = get_valid_date();</w:t>
      </w:r>
    </w:p>
    <w:p w14:paraId="352CF8D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2C8E26B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gender;</w:t>
      </w:r>
    </w:p>
    <w:p w14:paraId="7565662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while (true) {</w:t>
      </w:r>
    </w:p>
    <w:p w14:paraId="56105F6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"Enter Gender (Male/Female/Other): ";</w:t>
      </w:r>
    </w:p>
    <w:p w14:paraId="5818BBF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cin &gt;&gt; gender;</w:t>
      </w:r>
    </w:p>
    <w:p w14:paraId="44835CA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(gender == "Male" || gender == "Female" || gender == "Other") {</w:t>
      </w:r>
    </w:p>
    <w:p w14:paraId="6D7B884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break; // Valid gender input</w:t>
      </w:r>
    </w:p>
    <w:p w14:paraId="5A437C0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w:t>
      </w:r>
    </w:p>
    <w:p w14:paraId="7A27946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"Invalid gender. Please enter Male, Female, or Other.\n";</w:t>
      </w:r>
    </w:p>
    <w:p w14:paraId="0EABA8C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7BB93B3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19830D7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13936A9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Check if voter already exists</w:t>
      </w:r>
    </w:p>
    <w:p w14:paraId="23A39BA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for (const auto&amp; voter : voter_database) {</w:t>
      </w:r>
    </w:p>
    <w:p w14:paraId="02CAF7E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(voter.cnic == cnic) {</w:t>
      </w:r>
    </w:p>
    <w:p w14:paraId="1DC98DC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"Voter with this CNIC already exists.\n";</w:t>
      </w:r>
    </w:p>
    <w:p w14:paraId="51CAD68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w:t>
      </w:r>
    </w:p>
    <w:p w14:paraId="445A828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6F2EA3E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63D1A98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065848E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voter_database.push_back({cnic, name, father_name, date_of_birth, gender}); // Store voter</w:t>
      </w:r>
    </w:p>
    <w:p w14:paraId="6501828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"Voter " &lt;&lt; name &lt;&lt; " added successfully.\n";</w:t>
      </w:r>
    </w:p>
    <w:p w14:paraId="39C114A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0C59922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update voters</w:t>
      </w:r>
    </w:p>
    <w:p w14:paraId="79AFBDF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3201F31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update_voter() {</w:t>
      </w:r>
    </w:p>
    <w:p w14:paraId="5F1897C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cnic = get_valid_cnic();</w:t>
      </w:r>
    </w:p>
    <w:p w14:paraId="577A0C8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for (auto&amp; voter : voter_database) {</w:t>
      </w:r>
    </w:p>
    <w:p w14:paraId="2BD5046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(voter.cnic == cnic) {</w:t>
      </w:r>
    </w:p>
    <w:p w14:paraId="67DDCC5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"Updating details for " &lt;&lt; voter.name &lt;&lt; ":\n";</w:t>
      </w:r>
    </w:p>
    <w:p w14:paraId="115FE84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while (true) {</w:t>
      </w:r>
    </w:p>
    <w:p w14:paraId="0611766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"What would you like to update?\n";</w:t>
      </w:r>
    </w:p>
    <w:p w14:paraId="7772988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"1. Name\n";</w:t>
      </w:r>
    </w:p>
    <w:p w14:paraId="1A7502F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"2. Father's Name\n";</w:t>
      </w:r>
    </w:p>
    <w:p w14:paraId="7A131C8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"3. Date of Birth\n";</w:t>
      </w:r>
    </w:p>
    <w:p w14:paraId="6CBC8DA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"4. Gender\n";</w:t>
      </w:r>
    </w:p>
    <w:p w14:paraId="6AA3AF6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"5. Exit Update\n";</w:t>
      </w:r>
    </w:p>
    <w:p w14:paraId="0FEE1F0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"Enter your choice: ";</w:t>
      </w:r>
    </w:p>
    <w:p w14:paraId="2C953B3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int choice;</w:t>
      </w:r>
    </w:p>
    <w:p w14:paraId="6A9CA39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cin &gt;&gt; choice;</w:t>
      </w:r>
    </w:p>
    <w:p w14:paraId="6A22F48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3F63283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switch (choice) {</w:t>
      </w:r>
    </w:p>
    <w:p w14:paraId="227D636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case 1: { // Update Name</w:t>
      </w:r>
    </w:p>
    <w:p w14:paraId="17875A2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name = get_valid_name("Enter new Name : ");</w:t>
      </w:r>
    </w:p>
    <w:p w14:paraId="2D234E3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(!name.empty()) {</w:t>
      </w:r>
    </w:p>
    <w:p w14:paraId="19ED8E0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voter.name = name;</w:t>
      </w:r>
    </w:p>
    <w:p w14:paraId="07515FF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205DB1F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break;</w:t>
      </w:r>
    </w:p>
    <w:p w14:paraId="07F0BB2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3A27937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case 2: { // Update Father's Name</w:t>
      </w:r>
    </w:p>
    <w:p w14:paraId="2B76290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father_name = get_valid_name("Enter new Father's Name : ");</w:t>
      </w:r>
    </w:p>
    <w:p w14:paraId="530406B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(!father_name.empty()) {</w:t>
      </w:r>
    </w:p>
    <w:p w14:paraId="183601E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voter.father_name = father_name;</w:t>
      </w:r>
    </w:p>
    <w:p w14:paraId="79E47FA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4D809F7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break;</w:t>
      </w:r>
    </w:p>
    <w:p w14:paraId="244A407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2FA3B6C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case 3: { // Update Date of Birth</w:t>
      </w:r>
    </w:p>
    <w:p w14:paraId="7D4FC28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date_of_birth;</w:t>
      </w:r>
    </w:p>
    <w:p w14:paraId="4D921A4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"Enter Date of Birth (DD/MM/YYYY): ";</w:t>
      </w:r>
    </w:p>
    <w:p w14:paraId="1259F18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cin &gt;&gt; date_of_birth;</w:t>
      </w:r>
    </w:p>
    <w:p w14:paraId="4760791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(!date_of_birth.empty() &amp;&amp; is_valid_date(date_of_birth)) {</w:t>
      </w:r>
    </w:p>
    <w:p w14:paraId="6CD1A0C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voter.date_of_birth = date_of_birth;</w:t>
      </w:r>
    </w:p>
    <w:p w14:paraId="29B92CD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if (!date_of_birth.empty()) {</w:t>
      </w:r>
    </w:p>
    <w:p w14:paraId="385F5EE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"Invalid date. Please use the format DD/MM/YYYY.\n";</w:t>
      </w:r>
    </w:p>
    <w:p w14:paraId="6918AC6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0FB90E1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break;</w:t>
      </w:r>
    </w:p>
    <w:p w14:paraId="54F8D92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7969578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case 4: { // Update Gender</w:t>
      </w:r>
    </w:p>
    <w:p w14:paraId="5A35B01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gender;</w:t>
      </w:r>
    </w:p>
    <w:p w14:paraId="4BD8F22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"Enter new Gender (Male/Female/Other): ";</w:t>
      </w:r>
    </w:p>
    <w:p w14:paraId="1E90564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cin &gt;&gt; gender;</w:t>
      </w:r>
    </w:p>
    <w:p w14:paraId="6FD5371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(gender == "Male" || gender == "Female" || gender == "Other") {</w:t>
      </w:r>
    </w:p>
    <w:p w14:paraId="3093226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voter.gender = gender;</w:t>
      </w:r>
    </w:p>
    <w:p w14:paraId="1BE9B1A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if (!gender.empty()) {</w:t>
      </w:r>
    </w:p>
    <w:p w14:paraId="69A7647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"Invalid gender. Please enter Male, Female, or Other.\n";</w:t>
      </w:r>
    </w:p>
    <w:p w14:paraId="19488DD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6217B21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break;</w:t>
      </w:r>
    </w:p>
    <w:p w14:paraId="77F8A8E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6EA3280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case 5: // Exit Update</w:t>
      </w:r>
    </w:p>
    <w:p w14:paraId="475E30E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&lt;&lt;voter.name&lt;&lt;" data is updated\n"&lt;&lt; "Exiting update.\n";</w:t>
      </w:r>
    </w:p>
    <w:p w14:paraId="070CE48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w:t>
      </w:r>
    </w:p>
    <w:p w14:paraId="3AC3902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default:</w:t>
      </w:r>
    </w:p>
    <w:p w14:paraId="4D9F5FB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"Invalid choice. Please try again.\n";</w:t>
      </w:r>
    </w:p>
    <w:p w14:paraId="5520051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564228B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1294576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62E57B9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3D0C53C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"Voter with this CNIC does not exist.\n";</w:t>
      </w:r>
    </w:p>
    <w:p w14:paraId="2AB0216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3A53FDC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2FCB4E2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Add Candidate</w:t>
      </w:r>
    </w:p>
    <w:p w14:paraId="16E4179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add_candidate() {</w:t>
      </w:r>
    </w:p>
    <w:p w14:paraId="79DE955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candidate_id = get_valid_cnic();  // Candidate ID validation is similar to CNIC</w:t>
      </w:r>
    </w:p>
    <w:p w14:paraId="61C9407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name = get_valid_name("Enter Candidate Name: ");</w:t>
      </w:r>
    </w:p>
    <w:p w14:paraId="5EF7721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party = get_valid_name("Enter Party Name: ");</w:t>
      </w:r>
    </w:p>
    <w:p w14:paraId="0F28A06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date_of_birth = get_valid_date();</w:t>
      </w:r>
    </w:p>
    <w:p w14:paraId="17051A3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70F66A9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for (const auto&amp; candidate : candidate_database) {</w:t>
      </w:r>
    </w:p>
    <w:p w14:paraId="7F8566B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(candidate.candidate_id == candidate_id) {</w:t>
      </w:r>
    </w:p>
    <w:p w14:paraId="2B668A9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"Candidate with this ID already exists.\n";</w:t>
      </w:r>
    </w:p>
    <w:p w14:paraId="230A236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w:t>
      </w:r>
    </w:p>
    <w:p w14:paraId="151F52E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3EBA86F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5BB3C9F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6BB1863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candidate_database.push_back({candidate_id, name, party, date_of_birth}); // Store candidate</w:t>
      </w:r>
    </w:p>
    <w:p w14:paraId="3654A42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"Candidate " &lt;&lt; name &lt;&lt; " added successfully.\n";</w:t>
      </w:r>
    </w:p>
    <w:p w14:paraId="38F68C7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046D127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42C3C6E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Update Candidate</w:t>
      </w:r>
    </w:p>
    <w:p w14:paraId="60A3625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update_candidate() {</w:t>
      </w:r>
    </w:p>
    <w:p w14:paraId="26018C2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candidate_id = get_valid_cnic(); // Assuming candidate ID is validated as CNIC</w:t>
      </w:r>
    </w:p>
    <w:p w14:paraId="584F9A4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for (auto&amp; candidate : candidate_database) {</w:t>
      </w:r>
    </w:p>
    <w:p w14:paraId="74DF406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(candidate.candidate_id == candidate_id) {</w:t>
      </w:r>
    </w:p>
    <w:p w14:paraId="378CF03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"Updating details for " &lt;&lt; candidate.name &lt;&lt; ":\n";</w:t>
      </w:r>
    </w:p>
    <w:p w14:paraId="3638573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while (true) {</w:t>
      </w:r>
    </w:p>
    <w:p w14:paraId="1C0810F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"What would you like to update?\n";</w:t>
      </w:r>
    </w:p>
    <w:p w14:paraId="7517CDA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"1. Name\n";</w:t>
      </w:r>
    </w:p>
    <w:p w14:paraId="60E84FA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"2. Party\n";</w:t>
      </w:r>
    </w:p>
    <w:p w14:paraId="54B2042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"3. Date of Birth\n";</w:t>
      </w:r>
    </w:p>
    <w:p w14:paraId="6E87F4C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"4. Exit Update\n";</w:t>
      </w:r>
    </w:p>
    <w:p w14:paraId="03E1066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"Enter your choice: ";</w:t>
      </w:r>
    </w:p>
    <w:p w14:paraId="385C6D3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int choice;</w:t>
      </w:r>
    </w:p>
    <w:p w14:paraId="28AFF5A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cin &gt;&gt; choice;</w:t>
      </w:r>
    </w:p>
    <w:p w14:paraId="30C93A4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2F6C34F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switch (choice) {</w:t>
      </w:r>
    </w:p>
    <w:p w14:paraId="4B7F09A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case 1: { // Update Name</w:t>
      </w:r>
    </w:p>
    <w:p w14:paraId="13C82AA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name = get_valid_name("Enter new Candidate Name : ");</w:t>
      </w:r>
    </w:p>
    <w:p w14:paraId="4BA9FF1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(!name.empty()) {</w:t>
      </w:r>
    </w:p>
    <w:p w14:paraId="3CD427B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candidate.name = name;</w:t>
      </w:r>
    </w:p>
    <w:p w14:paraId="1162FDA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52CE95B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break;</w:t>
      </w:r>
    </w:p>
    <w:p w14:paraId="0CA4122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070CFAA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case 2: { // Update Party</w:t>
      </w:r>
    </w:p>
    <w:p w14:paraId="1489B1A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party = get_valid_name("Enter new Party Name : ");</w:t>
      </w:r>
    </w:p>
    <w:p w14:paraId="1B22AC1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(!party.empty()) {</w:t>
      </w:r>
    </w:p>
    <w:p w14:paraId="51B46E9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candidate.party = party;</w:t>
      </w:r>
    </w:p>
    <w:p w14:paraId="3A315BD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73374AD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break;</w:t>
      </w:r>
    </w:p>
    <w:p w14:paraId="3D35853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00FD622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case 3: { // Update Date of Birth</w:t>
      </w:r>
    </w:p>
    <w:p w14:paraId="07E86B8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date_of_birth;</w:t>
      </w:r>
    </w:p>
    <w:p w14:paraId="698CFF2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"Enter Date of Birth (DD/MM/YYYY): ";</w:t>
      </w:r>
    </w:p>
    <w:p w14:paraId="61BE150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cin &gt;&gt; date_of_birth;</w:t>
      </w:r>
    </w:p>
    <w:p w14:paraId="3705F8A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(!date_of_birth.empty() &amp;&amp; is_valid_date(date_of_birth)) {</w:t>
      </w:r>
    </w:p>
    <w:p w14:paraId="3EA6B7F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candidate.date_of_birth = date_of_birth;</w:t>
      </w:r>
    </w:p>
    <w:p w14:paraId="376F322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if (!date_of_birth.empty()) {</w:t>
      </w:r>
    </w:p>
    <w:p w14:paraId="63392A8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"Invalid date. Please use the format DD/MM/YYYY.\n";</w:t>
      </w:r>
    </w:p>
    <w:p w14:paraId="23AC753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1D04B20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break;</w:t>
      </w:r>
    </w:p>
    <w:p w14:paraId="5CF0867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33AD615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case 4: // Exit Update</w:t>
      </w:r>
    </w:p>
    <w:p w14:paraId="44FE74A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&lt;&lt;candidate.name&lt;&lt;" data is updated\n"&lt;&lt; "Exiting update.\n";</w:t>
      </w:r>
    </w:p>
    <w:p w14:paraId="04C979E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w:t>
      </w:r>
    </w:p>
    <w:p w14:paraId="48CED09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default:</w:t>
      </w:r>
    </w:p>
    <w:p w14:paraId="4337100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"Invalid choice. Please try again.\n";</w:t>
      </w:r>
    </w:p>
    <w:p w14:paraId="2086288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4474D63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6AE0228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3287501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2B64194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"Candidate with this ID does not exist.\n";</w:t>
      </w:r>
    </w:p>
    <w:p w14:paraId="0D8E840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7121B28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Save Voter Data</w:t>
      </w:r>
    </w:p>
    <w:p w14:paraId="507B5D3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save_voters(const string &amp;filename) {</w:t>
      </w:r>
    </w:p>
    <w:p w14:paraId="6F3DD32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ofstream file(filename);</w:t>
      </w:r>
    </w:p>
    <w:p w14:paraId="001EC02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(!file) cerr &lt;&lt; "Error opening file for writing: " &lt;&lt; filename &lt;&lt; endl;</w:t>
      </w:r>
    </w:p>
    <w:p w14:paraId="20DEE6A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w:t>
      </w:r>
    </w:p>
    <w:p w14:paraId="63CFA1F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6A516E0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file &lt;&lt; "CNIC,Name,Father's Name,Date of Birth,Gender\n"; // Header</w:t>
      </w:r>
    </w:p>
    <w:p w14:paraId="487DDFA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for (const auto &amp;voter : voter_database) {</w:t>
      </w:r>
    </w:p>
    <w:p w14:paraId="4A78732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file &lt;&lt; voter.cnic &lt;&lt; "," &lt;&lt; voter.name &lt;&lt; "," &lt;&lt; voter.father_name &lt;&lt; ","</w:t>
      </w:r>
    </w:p>
    <w:p w14:paraId="07A51BC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voter.date_of_birth &lt;&lt; "," &lt;&lt; voter.gender &lt;&lt; "\n"; // Save gender</w:t>
      </w:r>
    </w:p>
    <w:p w14:paraId="5A73952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41F11AD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file.close();</w:t>
      </w:r>
    </w:p>
    <w:p w14:paraId="5162AD0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2AE0A42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11FE8FE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Save Candidate Data</w:t>
      </w:r>
    </w:p>
    <w:p w14:paraId="47B2C18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save_candidates(const string &amp;filename) {</w:t>
      </w:r>
    </w:p>
    <w:p w14:paraId="78EC985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ofstream file(filename);</w:t>
      </w:r>
    </w:p>
    <w:p w14:paraId="0566DAA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(!file) {</w:t>
      </w:r>
    </w:p>
    <w:p w14:paraId="713AAF0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cerr &lt;&lt; "Error opening file for writing: " &lt;&lt; filename &lt;&lt; endl;</w:t>
      </w:r>
    </w:p>
    <w:p w14:paraId="01D7EF7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w:t>
      </w:r>
    </w:p>
    <w:p w14:paraId="7301332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0C5D5A6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39F54BD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file &lt;&lt; "Candidate ID,Name,Party,Date of Birth\n"; // Header</w:t>
      </w:r>
    </w:p>
    <w:p w14:paraId="4DD185D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for (const auto &amp;candidate : candidate_database) {</w:t>
      </w:r>
    </w:p>
    <w:p w14:paraId="17160E5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file &lt;&lt; candidate.candidate_id &lt;&lt; "," &lt;&lt; candidate.name &lt;&lt; "," &lt;&lt; candidate.party &lt;&lt; ","</w:t>
      </w:r>
    </w:p>
    <w:p w14:paraId="434C5C9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candidate.date_of_birth &lt;&lt; "\n";</w:t>
      </w:r>
    </w:p>
    <w:p w14:paraId="5A090F3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482FC22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file.close();</w:t>
      </w:r>
    </w:p>
    <w:p w14:paraId="2E7543B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0BE899C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3213593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Load Voter Data</w:t>
      </w:r>
    </w:p>
    <w:p w14:paraId="66E425F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load_voters(const string &amp;filename) {</w:t>
      </w:r>
    </w:p>
    <w:p w14:paraId="3695BFB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ifstream file(filename);</w:t>
      </w:r>
    </w:p>
    <w:p w14:paraId="09BC1DD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line;</w:t>
      </w:r>
    </w:p>
    <w:p w14:paraId="4626614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getline(file, line); // Skip header line</w:t>
      </w:r>
    </w:p>
    <w:p w14:paraId="695F6CD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095273F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while (getline(file, line)) {</w:t>
      </w:r>
    </w:p>
    <w:p w14:paraId="2923906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stringstream ss(line);</w:t>
      </w:r>
    </w:p>
    <w:p w14:paraId="16EB1E5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cnic, name, father_name, date_of_birth, gender;</w:t>
      </w:r>
    </w:p>
    <w:p w14:paraId="12C66CB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6E27362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getline(ss, cnic, ',');</w:t>
      </w:r>
    </w:p>
    <w:p w14:paraId="0B06C43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getline(ss, name, ',');</w:t>
      </w:r>
    </w:p>
    <w:p w14:paraId="13AF4FF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getline(ss, father_name, ',');</w:t>
      </w:r>
    </w:p>
    <w:p w14:paraId="5251C24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getline(ss, date_of_birth, ',');</w:t>
      </w:r>
    </w:p>
    <w:p w14:paraId="082158D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getline(ss, gender, ','); // Load gender</w:t>
      </w:r>
    </w:p>
    <w:p w14:paraId="4AF0130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7C4A255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voter_database.push_back({cnic, name, father_name, date_of_birth, gender}); // Store voter</w:t>
      </w:r>
    </w:p>
    <w:p w14:paraId="0F61FE5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3167ED9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file.close();</w:t>
      </w:r>
    </w:p>
    <w:p w14:paraId="6477E62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368BB33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3EAB312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Load Candidate Data</w:t>
      </w:r>
    </w:p>
    <w:p w14:paraId="5C21361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load_candidates(const string &amp;filename) {</w:t>
      </w:r>
    </w:p>
    <w:p w14:paraId="37EB0AE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ifstream file(filename);</w:t>
      </w:r>
    </w:p>
    <w:p w14:paraId="1008BB2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line;</w:t>
      </w:r>
    </w:p>
    <w:p w14:paraId="5696583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getline(file, line); // Skip header line</w:t>
      </w:r>
    </w:p>
    <w:p w14:paraId="464BE98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068ACF8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while (getline(file, line)) {</w:t>
      </w:r>
    </w:p>
    <w:p w14:paraId="44932FB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stringstream ss(line);</w:t>
      </w:r>
    </w:p>
    <w:p w14:paraId="5666F69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candidate_id, name, party, date_of_birth;</w:t>
      </w:r>
    </w:p>
    <w:p w14:paraId="0D662D5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32228E7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getline(ss, candidate_id, ',');</w:t>
      </w:r>
    </w:p>
    <w:p w14:paraId="028AB42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getline(ss, name, ',');</w:t>
      </w:r>
    </w:p>
    <w:p w14:paraId="29723AE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getline(ss, party, ',');</w:t>
      </w:r>
    </w:p>
    <w:p w14:paraId="68BC6F1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getline(ss, date_of_birth, ',');</w:t>
      </w:r>
    </w:p>
    <w:p w14:paraId="209EB1F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4B46D53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candidate_database.push_back({candidate_id, name, party, date_of_birth}); // Store candidate</w:t>
      </w:r>
    </w:p>
    <w:p w14:paraId="2AFCFD9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31067E5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file.close();</w:t>
      </w:r>
    </w:p>
    <w:p w14:paraId="24010DE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6770DCE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4D659B9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Implementation of save_votes function</w:t>
      </w:r>
    </w:p>
    <w:p w14:paraId="2EEE259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save_votes(const string &amp;filename) {</w:t>
      </w:r>
    </w:p>
    <w:p w14:paraId="350108A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ofstream file(filename);</w:t>
      </w:r>
    </w:p>
    <w:p w14:paraId="40FF69C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(!file) {</w:t>
      </w:r>
    </w:p>
    <w:p w14:paraId="2ACE9D5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cerr &lt;&lt; "Error opening file for writing: " &lt;&lt; filename &lt;&lt; endl;</w:t>
      </w:r>
    </w:p>
    <w:p w14:paraId="1BE596E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w:t>
      </w:r>
    </w:p>
    <w:p w14:paraId="5B14961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0D327E0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7749D33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for (const auto &amp;vote : votes) {</w:t>
      </w:r>
    </w:p>
    <w:p w14:paraId="4F51B58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file &lt;&lt; vote.first &lt;&lt; "," &lt;&lt; vote.second &lt;&lt; "\n"; // Save candidate ID and vote count</w:t>
      </w:r>
    </w:p>
    <w:p w14:paraId="071E33F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12FBC35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file.close();</w:t>
      </w:r>
    </w:p>
    <w:p w14:paraId="659D035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72FFFA0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68F0E19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Implementation of load_votes function</w:t>
      </w:r>
    </w:p>
    <w:p w14:paraId="42A5CC1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load_votes(const string &amp;filename) {</w:t>
      </w:r>
    </w:p>
    <w:p w14:paraId="4BEE8D7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ifstream file(filename);</w:t>
      </w:r>
    </w:p>
    <w:p w14:paraId="548419E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(!file) {</w:t>
      </w:r>
    </w:p>
    <w:p w14:paraId="42D6F2A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cerr &lt;&lt; "Error opening file for reading: " &lt;&lt; filename &lt;&lt; endl;</w:t>
      </w:r>
    </w:p>
    <w:p w14:paraId="220CBB3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w:t>
      </w:r>
    </w:p>
    <w:p w14:paraId="0D48F2A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635BBC6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7510AD0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line;</w:t>
      </w:r>
    </w:p>
    <w:p w14:paraId="619CCA2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while (getline(file, line)) {</w:t>
      </w:r>
    </w:p>
    <w:p w14:paraId="6964000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stringstream ss(line);</w:t>
      </w:r>
    </w:p>
    <w:p w14:paraId="6A7408A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candidate_id;</w:t>
      </w:r>
    </w:p>
    <w:p w14:paraId="57027B3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int vote_count;</w:t>
      </w:r>
    </w:p>
    <w:p w14:paraId="1D78D04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(getline(ss, candidate_id, ',') &amp;&amp; (ss &gt;&gt; vote_count)) {</w:t>
      </w:r>
    </w:p>
    <w:p w14:paraId="46CFF4A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votes[candidate_id] = vote_count; // Load candidate ID and vote count</w:t>
      </w:r>
    </w:p>
    <w:p w14:paraId="34D4B51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5820EF6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3EC38FB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file.close();</w:t>
      </w:r>
    </w:p>
    <w:p w14:paraId="7DD6F4A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72F3891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032D282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Authenticate Admin</w:t>
      </w:r>
    </w:p>
    <w:p w14:paraId="52D6EB9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bool authenticate_admin() {</w:t>
      </w:r>
    </w:p>
    <w:p w14:paraId="327EFAD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username, password;</w:t>
      </w:r>
    </w:p>
    <w:p w14:paraId="1DFF0AC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"Enter Admin Username: ";</w:t>
      </w:r>
    </w:p>
    <w:p w14:paraId="32BE0D2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cin &gt;&gt; username;</w:t>
      </w:r>
    </w:p>
    <w:p w14:paraId="705F267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"Enter Admin Password: ";</w:t>
      </w:r>
    </w:p>
    <w:p w14:paraId="17D206A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cin &gt;&gt; password;</w:t>
      </w:r>
    </w:p>
    <w:p w14:paraId="1B518F5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4DE5784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 (username == ADMIN_USERNAME &amp;&amp; password == ADMIN_PASSWORD);</w:t>
      </w:r>
    </w:p>
    <w:p w14:paraId="298D052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6F4B2BC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1AD3DE7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Authenticate Voter</w:t>
      </w:r>
    </w:p>
    <w:p w14:paraId="10B95F9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bool authenticate_voter(const string &amp;cnic) {</w:t>
      </w:r>
    </w:p>
    <w:p w14:paraId="4353662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for (const auto&amp; voter : voter_database) {</w:t>
      </w:r>
    </w:p>
    <w:p w14:paraId="4D30478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(voter.cnic == cnic) {</w:t>
      </w:r>
    </w:p>
    <w:p w14:paraId="09059B5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 true; // Check if the CNIC exists in the voter database</w:t>
      </w:r>
    </w:p>
    <w:p w14:paraId="48F71FB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2B04089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4FC6A1D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 false;</w:t>
      </w:r>
    </w:p>
    <w:p w14:paraId="7DBBF3E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092F136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2650A0A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Cast Vote</w:t>
      </w:r>
    </w:p>
    <w:p w14:paraId="284C24F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cast_vote(const string &amp;cnic, int candidate_index) {</w:t>
      </w:r>
    </w:p>
    <w:p w14:paraId="503E988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(candidate_index &lt; 1 || candidate_index &gt; candidate_database.size()) {</w:t>
      </w:r>
    </w:p>
    <w:p w14:paraId="6C4F2D6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"Invalid candidate selection.\n";</w:t>
      </w:r>
    </w:p>
    <w:p w14:paraId="2AE9BCB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w:t>
      </w:r>
    </w:p>
    <w:p w14:paraId="7B00A14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6528C47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4446D63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auto it = candidate_database.begin();</w:t>
      </w:r>
    </w:p>
    <w:p w14:paraId="15D8A8B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advance(it, candidate_index - 1); // Move iterator to the selected candidate</w:t>
      </w:r>
    </w:p>
    <w:p w14:paraId="1AE9076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candidate_id = it-&gt;candidate_id;</w:t>
      </w:r>
    </w:p>
    <w:p w14:paraId="7843ED3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0E03748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for (auto&amp; voter : voter_database) {</w:t>
      </w:r>
    </w:p>
    <w:p w14:paraId="6942EC6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(voter.cnic == cnic) {</w:t>
      </w:r>
    </w:p>
    <w:p w14:paraId="5900C9F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(voter.voted) {</w:t>
      </w:r>
    </w:p>
    <w:p w14:paraId="0FED636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"You have already voted. Your vote will not count again.\n"; // Message for already voted</w:t>
      </w:r>
    </w:p>
    <w:p w14:paraId="7872109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w:t>
      </w:r>
    </w:p>
    <w:p w14:paraId="4B0A488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votes[candidate_id]++;</w:t>
      </w:r>
    </w:p>
    <w:p w14:paraId="1851AA9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voter.voted = true; // Mark the voter as having voted</w:t>
      </w:r>
    </w:p>
    <w:p w14:paraId="0405951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"Vote cast successfully for " &lt;&lt; it-&gt;name &lt;&lt; ".\n";</w:t>
      </w:r>
    </w:p>
    <w:p w14:paraId="4FBF1D8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5E6AB41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w:t>
      </w:r>
    </w:p>
    <w:p w14:paraId="7092A6B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5DC98E9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553B9DC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43C9B7B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56C22BA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Display All Voters</w:t>
      </w:r>
    </w:p>
    <w:p w14:paraId="04D8FFF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display_all_voters() {</w:t>
      </w:r>
    </w:p>
    <w:p w14:paraId="5A2417A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"\nVoter List:\n";</w:t>
      </w:r>
    </w:p>
    <w:p w14:paraId="16044E6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setw(15) &lt;&lt; "CNIC" &lt;&lt; setw(20) </w:t>
      </w:r>
    </w:p>
    <w:p w14:paraId="23EB8A2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"Name" &lt;&lt; setw(20) </w:t>
      </w:r>
    </w:p>
    <w:p w14:paraId="4D8F89F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"Father's Name" &lt;&lt; setw(15)</w:t>
      </w:r>
    </w:p>
    <w:p w14:paraId="4E779F9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"DOB" &lt;&lt; setw(10) &lt;&lt; "Gender"</w:t>
      </w:r>
    </w:p>
    <w:p w14:paraId="39E4DFA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setw(10) &lt;&lt; "Voted" &lt;&lt; endl;</w:t>
      </w:r>
    </w:p>
    <w:p w14:paraId="311A17E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for (const auto &amp;voter : voter_database) {</w:t>
      </w:r>
    </w:p>
    <w:p w14:paraId="473D911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setw(15) &lt;&lt; voter.cnic </w:t>
      </w:r>
    </w:p>
    <w:p w14:paraId="34F7D6A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setw(20) &lt;&lt; voter.name </w:t>
      </w:r>
    </w:p>
    <w:p w14:paraId="3A7CDFF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setw(20) &lt;&lt; voter.father_name </w:t>
      </w:r>
    </w:p>
    <w:p w14:paraId="05A15F4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setw(15) &lt;&lt; voter.date_of_birth </w:t>
      </w:r>
    </w:p>
    <w:p w14:paraId="3DE225C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setw(10) &lt;&lt; voter.gender </w:t>
      </w:r>
    </w:p>
    <w:p w14:paraId="5BEEB8B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setw(10) &lt;&lt; (voter.voted ? "Yes" : "No") &lt;&lt; endl;</w:t>
      </w:r>
    </w:p>
    <w:p w14:paraId="5A6FC5E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2565DAC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033E836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630CA0C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Display All Candidates</w:t>
      </w:r>
    </w:p>
    <w:p w14:paraId="686C626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display_all_candidates() {</w:t>
      </w:r>
    </w:p>
    <w:p w14:paraId="77121B5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"\nCandidate List:\n";</w:t>
      </w:r>
    </w:p>
    <w:p w14:paraId="5C57C84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setw(5) &lt;&lt; "No" &lt;&lt; setw(20) &lt;&lt; "Name" &lt;&lt; setw(20) &lt;&lt; "Party" &lt;&lt; endl;</w:t>
      </w:r>
    </w:p>
    <w:p w14:paraId="33339A2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int serial_no = 1;</w:t>
      </w:r>
    </w:p>
    <w:p w14:paraId="54A96E6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for (const auto &amp;candidate : candidate_database) {</w:t>
      </w:r>
    </w:p>
    <w:p w14:paraId="0ED7D79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setw(5) &lt;&lt; serial_no++ </w:t>
      </w:r>
    </w:p>
    <w:p w14:paraId="0D07CAB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setw(20) &lt;&lt; candidate.name </w:t>
      </w:r>
    </w:p>
    <w:p w14:paraId="17E56D9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setw(20) &lt;&lt; candidate.party &lt;&lt; endl;</w:t>
      </w:r>
    </w:p>
    <w:p w14:paraId="29FF6D7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636FF48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738CE0B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display result</w:t>
      </w:r>
    </w:p>
    <w:p w14:paraId="7451EEB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display_results() {</w:t>
      </w:r>
    </w:p>
    <w:p w14:paraId="51A9660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"\nCurrent Election Results:\n";</w:t>
      </w:r>
    </w:p>
    <w:p w14:paraId="33F84FB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setw(5) &lt;&lt; "No" </w:t>
      </w:r>
    </w:p>
    <w:p w14:paraId="06CE6B0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setw(20) &lt;&lt; "Candidate Name" &lt;&lt; setw(20) &lt;&lt; "Party" &lt;&lt; setw(10) &lt;&lt; "Votes" &lt;&lt; endl;</w:t>
      </w:r>
    </w:p>
    <w:p w14:paraId="0C704F4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int serial_no = 1;</w:t>
      </w:r>
    </w:p>
    <w:p w14:paraId="45AC92E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leading_candidate;</w:t>
      </w:r>
    </w:p>
    <w:p w14:paraId="2D2A770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int max_votes = 0; // Initialize to 0</w:t>
      </w:r>
    </w:p>
    <w:p w14:paraId="0C13256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5B35919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for (const auto &amp;candidate : candidate_database) {</w:t>
      </w:r>
    </w:p>
    <w:p w14:paraId="5FAC1FF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int vote_count = votes[candidate.candidate_id]; // Get the vote count for the candidate</w:t>
      </w:r>
    </w:p>
    <w:p w14:paraId="177183E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setw(5) &lt;&lt; serial_no++ </w:t>
      </w:r>
    </w:p>
    <w:p w14:paraId="046F3D9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setw(20) &lt;&lt; candidate.name </w:t>
      </w:r>
    </w:p>
    <w:p w14:paraId="295A981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setw(20) &lt;&lt; candidate.party </w:t>
      </w:r>
    </w:p>
    <w:p w14:paraId="1A23512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setw(10) &lt;&lt; vote_count &lt;&lt; endl;</w:t>
      </w:r>
    </w:p>
    <w:p w14:paraId="577B9F2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1F3CDB4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Determine the leading candidate only if they have votes</w:t>
      </w:r>
    </w:p>
    <w:p w14:paraId="1F94B3B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(vote_count &gt; max_votes) {</w:t>
      </w:r>
    </w:p>
    <w:p w14:paraId="7E76D02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max_votes = vote_count;</w:t>
      </w:r>
    </w:p>
    <w:p w14:paraId="5F8F278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leading_candidate = candidate.name;</w:t>
      </w:r>
    </w:p>
    <w:p w14:paraId="6F102C6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7D6A586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49E6624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69CBA30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(max_votes &gt; 0) {</w:t>
      </w:r>
    </w:p>
    <w:p w14:paraId="7BE5EEA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"\nCurrent Leading Candidate: " &lt;&lt; leading_candidate &lt;&lt; " with " &lt;&lt; max_votes &lt;&lt; " votes.\n";</w:t>
      </w:r>
    </w:p>
    <w:p w14:paraId="2C096F3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w:t>
      </w:r>
    </w:p>
    <w:p w14:paraId="16FF807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"\nNo votes have been cast yet.\n";</w:t>
      </w:r>
    </w:p>
    <w:p w14:paraId="4B7F8F7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22DD04D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040DAFB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5BAB3EC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Search Voter by CNIC</w:t>
      </w:r>
    </w:p>
    <w:p w14:paraId="019FCA9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search_voter() {</w:t>
      </w:r>
    </w:p>
    <w:p w14:paraId="2BBD941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cnic = get_valid_cnic();</w:t>
      </w:r>
    </w:p>
    <w:p w14:paraId="5AF205D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for (const auto&amp; voter : voter_database) {</w:t>
      </w:r>
    </w:p>
    <w:p w14:paraId="42E9E63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(voter.cnic == cnic) {</w:t>
      </w:r>
    </w:p>
    <w:p w14:paraId="27A62EB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"Voter found: " &lt;&lt; voter.name &lt;&lt; ", Father's Name: " &lt;&lt; voter.father_name </w:t>
      </w:r>
    </w:p>
    <w:p w14:paraId="45F6A67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 Date of Birth: " &lt;&lt; voter.date_of_birth &lt;&lt; ", Gender: " &lt;&lt; voter.gender </w:t>
      </w:r>
    </w:p>
    <w:p w14:paraId="29AEB8D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 Voted: " &lt;&lt; (voter.voted ? "Yes" : "No") &lt;&lt; endl;</w:t>
      </w:r>
    </w:p>
    <w:p w14:paraId="39B5F06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w:t>
      </w:r>
    </w:p>
    <w:p w14:paraId="67904AA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3C0284A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33B5530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"Voter with this CNIC does not exist.\n";</w:t>
      </w:r>
    </w:p>
    <w:p w14:paraId="3054E7C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7ADA328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04C59FD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Search Candidate by ID</w:t>
      </w:r>
    </w:p>
    <w:p w14:paraId="6539118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search_candidate() {</w:t>
      </w:r>
    </w:p>
    <w:p w14:paraId="5986FB5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candidate_id = get_valid_cnic(); // Assuming candidate ID is also validated as CNIC</w:t>
      </w:r>
    </w:p>
    <w:p w14:paraId="15B0F5D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for (const auto&amp; candidate : candidate_database) {</w:t>
      </w:r>
    </w:p>
    <w:p w14:paraId="58C3A74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(candidate.candidate_id == candidate_id) {</w:t>
      </w:r>
    </w:p>
    <w:p w14:paraId="4E0DD1E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"Candidate found: " &lt;&lt; candidate.name &lt;&lt; ", Party: " &lt;&lt; candidate.party &lt;&lt; endl;</w:t>
      </w:r>
    </w:p>
    <w:p w14:paraId="08440A6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w:t>
      </w:r>
    </w:p>
    <w:p w14:paraId="613C1E8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4544CEC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55A9618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"Candidate with this ID does not exist.\n";</w:t>
      </w:r>
    </w:p>
    <w:p w14:paraId="1596963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7F132EB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3E80CFF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Search Voter by Name</w:t>
      </w:r>
    </w:p>
    <w:p w14:paraId="2CE0C7C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search_voter_by_name() {</w:t>
      </w:r>
    </w:p>
    <w:p w14:paraId="492CE25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name;</w:t>
      </w:r>
    </w:p>
    <w:p w14:paraId="4AE690E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"Enter Name to search: ";</w:t>
      </w:r>
    </w:p>
    <w:p w14:paraId="3D2642E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getline(cin &gt;&gt; ws, name);</w:t>
      </w:r>
    </w:p>
    <w:p w14:paraId="224048E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bool found = false;</w:t>
      </w:r>
    </w:p>
    <w:p w14:paraId="1E9B1AB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for (const auto &amp;voter : voter_database) {</w:t>
      </w:r>
    </w:p>
    <w:p w14:paraId="2CD88A7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(voter.name == name) {</w:t>
      </w:r>
    </w:p>
    <w:p w14:paraId="31A5882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"Voter found: CNIC: " &lt;&lt; voter.cnic &lt;&lt; ", Name: " &lt;&lt; voter.name </w:t>
      </w:r>
    </w:p>
    <w:p w14:paraId="3A1264D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 Father's Name: " &lt;&lt; voter.father_name </w:t>
      </w:r>
    </w:p>
    <w:p w14:paraId="5DEE0ED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 Date of Birth: " &lt;&lt; voter.date_of_birth </w:t>
      </w:r>
    </w:p>
    <w:p w14:paraId="6A04514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 Gender: " &lt;&lt; voter.gender </w:t>
      </w:r>
    </w:p>
    <w:p w14:paraId="4C2FE4F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 Voted: " &lt;&lt; (voter.voted ? "Yes" : "No") &lt;&lt; endl;</w:t>
      </w:r>
    </w:p>
    <w:p w14:paraId="5AF19C9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found = true;</w:t>
      </w:r>
    </w:p>
    <w:p w14:paraId="0A9815E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784AE19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44169C1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(!found) {</w:t>
      </w:r>
    </w:p>
    <w:p w14:paraId="77CE560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"No voters found with the name: " &lt;&lt; name &lt;&lt; endl;</w:t>
      </w:r>
    </w:p>
    <w:p w14:paraId="646DCA4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0FAB241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2DFEDD8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12D87E7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Search Candidate by Name</w:t>
      </w:r>
    </w:p>
    <w:p w14:paraId="4BB2B94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search_candidate_by_name() {</w:t>
      </w:r>
    </w:p>
    <w:p w14:paraId="54320FD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name;</w:t>
      </w:r>
    </w:p>
    <w:p w14:paraId="2F28CDE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"Enter Candidate Name to search: ";</w:t>
      </w:r>
    </w:p>
    <w:p w14:paraId="41D263F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getline(cin &gt;&gt; ws, name);</w:t>
      </w:r>
    </w:p>
    <w:p w14:paraId="6D74391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bool found = false;</w:t>
      </w:r>
    </w:p>
    <w:p w14:paraId="3C5D135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for (const auto &amp;candidate : candidate_database) {</w:t>
      </w:r>
    </w:p>
    <w:p w14:paraId="60195E8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(candidate.name == name) {</w:t>
      </w:r>
    </w:p>
    <w:p w14:paraId="45E4B2D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"Candidate found: ID: " &lt;&lt; candidate.candidate_id &lt;&lt; ", Name: " &lt;&lt; candidate.name</w:t>
      </w:r>
    </w:p>
    <w:p w14:paraId="08246F2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 Party: " &lt;&lt; candidate.party &lt;&lt; endl;</w:t>
      </w:r>
    </w:p>
    <w:p w14:paraId="655C1B6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found = true;</w:t>
      </w:r>
    </w:p>
    <w:p w14:paraId="39272BC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497606F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1AF7AD8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(!found) {</w:t>
      </w:r>
    </w:p>
    <w:p w14:paraId="2A646F0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"No candidates found with the name: " &lt;&lt; name &lt;&lt; endl;</w:t>
      </w:r>
    </w:p>
    <w:p w14:paraId="3850DB7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1D4C08E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4DAFC41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5AD842F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Sort and Display Voters</w:t>
      </w:r>
    </w:p>
    <w:p w14:paraId="111B8F6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sort_and_display_voters() {</w:t>
      </w:r>
    </w:p>
    <w:p w14:paraId="7F4631B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vector&lt;Voter&gt; sorted_voters(voter_database.begin(), voter_database.end());</w:t>
      </w:r>
    </w:p>
    <w:p w14:paraId="27E2228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sort(sorted_voters.begin(), sorted_voters.end(), [](const Voter &amp;a, const Voter &amp;b) {</w:t>
      </w:r>
    </w:p>
    <w:p w14:paraId="58C70B9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 a.name &lt; b.name; // Sort by name</w:t>
      </w:r>
    </w:p>
    <w:p w14:paraId="6FBFB44C">
      <w:pPr>
        <w:numPr>
          <w:numId w:val="0"/>
        </w:numPr>
        <w:spacing w:line="360" w:lineRule="auto"/>
        <w:ind w:firstLine="240"/>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72F4418C">
      <w:pPr>
        <w:numPr>
          <w:numId w:val="0"/>
        </w:numPr>
        <w:spacing w:line="360" w:lineRule="auto"/>
        <w:ind w:firstLine="240"/>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33199EE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63FB4F3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"\nSorted Voter List:\n";</w:t>
      </w:r>
    </w:p>
    <w:p w14:paraId="22BDDA8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setw(15) &lt;&lt; "CNIC" &lt;&lt; setw(20) &lt;&lt; "Name" &lt;&lt; setw(20) &lt;&lt; "Father's Name" </w:t>
      </w:r>
    </w:p>
    <w:p w14:paraId="1CF48BF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setw(15) &lt;&lt; "DOB" &lt;&lt; setw(10) &lt;&lt; "Gender" &lt;&lt; setw(10) &lt;&lt; "Voted" &lt;&lt; endl;</w:t>
      </w:r>
    </w:p>
    <w:p w14:paraId="3F653A2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for (const auto &amp;voter : sorted_voters) {</w:t>
      </w:r>
    </w:p>
    <w:p w14:paraId="2F9DD84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setw(15) &lt;&lt; voter.cnic </w:t>
      </w:r>
    </w:p>
    <w:p w14:paraId="654588A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setw(20) &lt;&lt; voter.name </w:t>
      </w:r>
    </w:p>
    <w:p w14:paraId="5DACDBD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setw(20) &lt;&lt; voter.father_name </w:t>
      </w:r>
    </w:p>
    <w:p w14:paraId="102B7F6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setw(15) &lt;&lt; voter.date_of_birth </w:t>
      </w:r>
    </w:p>
    <w:p w14:paraId="78CA071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setw(10) &lt;&lt; voter.gender </w:t>
      </w:r>
    </w:p>
    <w:p w14:paraId="3FACF5D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setw(10) &lt;&lt; (voter.voted ? "Yes" : "No") &lt;&lt; endl;</w:t>
      </w:r>
    </w:p>
    <w:p w14:paraId="0C8E83F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403F681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778421F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6C0216E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Sort and Display Candidates</w:t>
      </w:r>
    </w:p>
    <w:p w14:paraId="5D7D1BC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void sort_and_display_candidates() {</w:t>
      </w:r>
    </w:p>
    <w:p w14:paraId="424513F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vector&lt;Candidate&gt; sorted_candidates(candidate_database.begin(), candidate_database.end());</w:t>
      </w:r>
    </w:p>
    <w:p w14:paraId="363ABA1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sort(sorted_candidates.begin(), sorted_candidates.end(), [](const Candidate &amp;a, const Candidate &amp;b) {</w:t>
      </w:r>
    </w:p>
    <w:p w14:paraId="728C348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 a.name &lt; b.name; // Sort by name</w:t>
      </w:r>
    </w:p>
    <w:p w14:paraId="5DF781DA">
      <w:pPr>
        <w:numPr>
          <w:numId w:val="0"/>
        </w:numPr>
        <w:spacing w:line="360" w:lineRule="auto"/>
        <w:ind w:firstLine="240"/>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65864DF4">
      <w:pPr>
        <w:numPr>
          <w:numId w:val="0"/>
        </w:numPr>
        <w:spacing w:line="360" w:lineRule="auto"/>
        <w:ind w:firstLine="240"/>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21A7966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3C7CF5F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"\nSorted Candidate List:\n";</w:t>
      </w:r>
    </w:p>
    <w:p w14:paraId="4E3ACF8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setw(5) &lt;&lt; "ID" &lt;&lt; setw(20) &lt;&lt; "Name" &lt;&lt; setw(20) &lt;&lt; "Party" &lt;&lt; endl;</w:t>
      </w:r>
    </w:p>
    <w:p w14:paraId="08D5D80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for (const auto &amp;candidate : sorted_candidates) {</w:t>
      </w:r>
    </w:p>
    <w:p w14:paraId="41A3277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setw(5) &lt;&lt; candidate.candidate_id </w:t>
      </w:r>
    </w:p>
    <w:p w14:paraId="1F26237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setw(20) &lt;&lt; candidate.name </w:t>
      </w:r>
    </w:p>
    <w:p w14:paraId="3C17DD8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&lt;&lt; setw(20) &lt;&lt; candidate.party &lt;&lt; endl;</w:t>
      </w:r>
    </w:p>
    <w:p w14:paraId="79742BB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2F26F1F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12BBFAE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4982811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Main Program</w:t>
      </w:r>
    </w:p>
    <w:p w14:paraId="7598393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int main() {</w:t>
      </w:r>
    </w:p>
    <w:p w14:paraId="4D677E1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"Welcome to the Secure Voting System\n";</w:t>
      </w:r>
    </w:p>
    <w:p w14:paraId="3052C68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601F76C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Load data from files</w:t>
      </w:r>
    </w:p>
    <w:p w14:paraId="2462700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load_voters("voters.txt");</w:t>
      </w:r>
    </w:p>
    <w:p w14:paraId="375CF6D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load_candidates("candidates.txt");</w:t>
      </w:r>
    </w:p>
    <w:p w14:paraId="36B3747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load_votes("votes.txt"); // Load votes when the program starts</w:t>
      </w:r>
    </w:p>
    <w:p w14:paraId="5F5FCB8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513FA04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while (true) {</w:t>
      </w:r>
    </w:p>
    <w:p w14:paraId="7C87C8A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"\nAre you a Staff Member or a Voter?\n";</w:t>
      </w:r>
    </w:p>
    <w:p w14:paraId="22FC81C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"1. Staff Member\n";</w:t>
      </w:r>
    </w:p>
    <w:p w14:paraId="75CB76B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"2. Voter\n";</w:t>
      </w:r>
    </w:p>
    <w:p w14:paraId="33766B1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"3. Exit\n";</w:t>
      </w:r>
    </w:p>
    <w:p w14:paraId="5438EFE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"Enter your choice: ";</w:t>
      </w:r>
    </w:p>
    <w:p w14:paraId="324D77F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int role_choice;</w:t>
      </w:r>
    </w:p>
    <w:p w14:paraId="66CC95F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cin &gt;&gt; role_choice;</w:t>
      </w:r>
    </w:p>
    <w:p w14:paraId="5276E14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0F918AA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(role_choice == 1) {</w:t>
      </w:r>
    </w:p>
    <w:p w14:paraId="2252AFC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Staff Member Menu</w:t>
      </w:r>
    </w:p>
    <w:p w14:paraId="45B8BD3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(authenticate_admin()) {</w:t>
      </w:r>
    </w:p>
    <w:p w14:paraId="784896F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while (true) {</w:t>
      </w:r>
    </w:p>
    <w:p w14:paraId="02A6211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"\nStaff Member Menu:\n";</w:t>
      </w:r>
    </w:p>
    <w:p w14:paraId="288123A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"1. Add Voter\n";</w:t>
      </w:r>
    </w:p>
    <w:p w14:paraId="106B7AF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"2. Update Voter\n";</w:t>
      </w:r>
    </w:p>
    <w:p w14:paraId="44B4364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"3. Add Candidate\n";</w:t>
      </w:r>
    </w:p>
    <w:p w14:paraId="529D9C8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"4. Update Candidate\n";</w:t>
      </w:r>
    </w:p>
    <w:p w14:paraId="40FBA35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"5. Display Voters\n";</w:t>
      </w:r>
    </w:p>
    <w:p w14:paraId="65B102A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"6. Display Candidates\n";</w:t>
      </w:r>
    </w:p>
    <w:p w14:paraId="0D7F83C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"7. Search Voter by CNIC\n";</w:t>
      </w:r>
    </w:p>
    <w:p w14:paraId="50FE643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"8. Search Candidate by ID\n";</w:t>
      </w:r>
    </w:p>
    <w:p w14:paraId="1F85B16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"9. Search Voter by Name\n";</w:t>
      </w:r>
    </w:p>
    <w:p w14:paraId="6EC5324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"10. Search Candidate by Name\n";</w:t>
      </w:r>
    </w:p>
    <w:p w14:paraId="7906D26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"11. Sort and Display Voters\n";</w:t>
      </w:r>
    </w:p>
    <w:p w14:paraId="3B56BCA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"12. Sort and Display Candidates\n";</w:t>
      </w:r>
    </w:p>
    <w:p w14:paraId="4B7DA6D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"13. Save and Exit\n";</w:t>
      </w:r>
    </w:p>
    <w:p w14:paraId="309E80D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"14. View Election Results\n"; // Corrected line</w:t>
      </w:r>
    </w:p>
    <w:p w14:paraId="2576C2E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"Enter your choice: ";</w:t>
      </w:r>
    </w:p>
    <w:p w14:paraId="2B206DB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int staff_choice;</w:t>
      </w:r>
    </w:p>
    <w:p w14:paraId="5120E19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cin &gt;&gt; staff_choice;</w:t>
      </w:r>
    </w:p>
    <w:p w14:paraId="4261CA3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47A8BAF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(staff_choice == 1) {</w:t>
      </w:r>
    </w:p>
    <w:p w14:paraId="1081C82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add_voter();</w:t>
      </w:r>
    </w:p>
    <w:p w14:paraId="3101902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if (staff_choice == 2) {</w:t>
      </w:r>
    </w:p>
    <w:p w14:paraId="7072B69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update_voter();</w:t>
      </w:r>
    </w:p>
    <w:p w14:paraId="753C48B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if (staff_choice == 3) {</w:t>
      </w:r>
    </w:p>
    <w:p w14:paraId="4E6EF2A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add_candidate();</w:t>
      </w:r>
    </w:p>
    <w:p w14:paraId="106A218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if (staff_choice == 4) {</w:t>
      </w:r>
    </w:p>
    <w:p w14:paraId="5050D31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update_candidate();</w:t>
      </w:r>
    </w:p>
    <w:p w14:paraId="022EB9C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if (staff_choice == 5) {</w:t>
      </w:r>
    </w:p>
    <w:p w14:paraId="7D09604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display_all_voters();</w:t>
      </w:r>
    </w:p>
    <w:p w14:paraId="162C6DC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if (staff_choice == 6) {</w:t>
      </w:r>
    </w:p>
    <w:p w14:paraId="1F66483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display_all_candidates();</w:t>
      </w:r>
    </w:p>
    <w:p w14:paraId="77097E1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if (staff_choice == 7) {</w:t>
      </w:r>
    </w:p>
    <w:p w14:paraId="3B10589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search_voter();</w:t>
      </w:r>
    </w:p>
    <w:p w14:paraId="29A3EC9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if (staff_choice ==  8) {</w:t>
      </w:r>
    </w:p>
    <w:p w14:paraId="42DFBCF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search_candidate();</w:t>
      </w:r>
    </w:p>
    <w:p w14:paraId="32972F3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if (staff_choice == 9) {</w:t>
      </w:r>
    </w:p>
    <w:p w14:paraId="574CE70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search_voter_by_name();</w:t>
      </w:r>
    </w:p>
    <w:p w14:paraId="5FAD59B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if (staff_choice == 10) {</w:t>
      </w:r>
    </w:p>
    <w:p w14:paraId="445625F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search_candidate_by_name();</w:t>
      </w:r>
    </w:p>
    <w:p w14:paraId="1191424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if (staff_choice == 11) {</w:t>
      </w:r>
    </w:p>
    <w:p w14:paraId="5450673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sort_and_display_voters();</w:t>
      </w:r>
    </w:p>
    <w:p w14:paraId="67692E7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if (staff_choice == 12) {</w:t>
      </w:r>
    </w:p>
    <w:p w14:paraId="339C36D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sort_and_display_candidates();</w:t>
      </w:r>
    </w:p>
    <w:p w14:paraId="63AA334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if (staff_choice == 13) {</w:t>
      </w:r>
    </w:p>
    <w:p w14:paraId="5709B60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save_voters("voters.txt");</w:t>
      </w:r>
    </w:p>
    <w:p w14:paraId="6874EA4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save_candidates("candidates.txt");</w:t>
      </w:r>
    </w:p>
    <w:p w14:paraId="3926A76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save_votes("votes.txt"); // Save votes when exiting</w:t>
      </w:r>
    </w:p>
    <w:p w14:paraId="4FA9A38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"Data saved successfully. Exiting...\n";</w:t>
      </w:r>
    </w:p>
    <w:p w14:paraId="7381B32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 0;</w:t>
      </w:r>
    </w:p>
    <w:p w14:paraId="48C5E86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if (staff_choice == 14) { // Corrected line</w:t>
      </w:r>
    </w:p>
    <w:p w14:paraId="7AFB50E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display_results(); // Display election results</w:t>
      </w:r>
    </w:p>
    <w:p w14:paraId="5C85AD3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w:t>
      </w:r>
    </w:p>
    <w:p w14:paraId="5644772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"Invalid choice. Please try again.\n";</w:t>
      </w:r>
    </w:p>
    <w:p w14:paraId="4F7D7B2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70AB80F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0EF8F92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273EE1D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if (role_choice == 2) {</w:t>
      </w:r>
    </w:p>
    <w:p w14:paraId="37A310A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Voter Menu</w:t>
      </w:r>
    </w:p>
    <w:p w14:paraId="58A9360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string cnic;</w:t>
      </w:r>
    </w:p>
    <w:p w14:paraId="4D354E4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"Enter CNIC: "; </w:t>
      </w:r>
    </w:p>
    <w:p w14:paraId="6876C0F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cin &gt;&gt; cnic;</w:t>
      </w:r>
    </w:p>
    <w:p w14:paraId="6503906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(authenticate_voter(cnic)) {</w:t>
      </w:r>
    </w:p>
    <w:p w14:paraId="00997BC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while (true) {</w:t>
      </w:r>
    </w:p>
    <w:p w14:paraId="10C1943A">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"\nVoter Menu:\n";</w:t>
      </w:r>
    </w:p>
    <w:p w14:paraId="6A02FA3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"1. Display Candidates\n";</w:t>
      </w:r>
    </w:p>
    <w:p w14:paraId="7232ED3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"2. Cast Vote\n";</w:t>
      </w:r>
    </w:p>
    <w:p w14:paraId="2C25512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"3. Exit\n";</w:t>
      </w:r>
    </w:p>
    <w:p w14:paraId="5502074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"Enter your choice: ";</w:t>
      </w:r>
    </w:p>
    <w:p w14:paraId="3764DB1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int voter_choice;</w:t>
      </w:r>
    </w:p>
    <w:p w14:paraId="7651A95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cin &gt;&gt; voter_choice;</w:t>
      </w:r>
    </w:p>
    <w:p w14:paraId="35182ABD">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7F8B420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if (voter_choice == 1) {</w:t>
      </w:r>
    </w:p>
    <w:p w14:paraId="5703A05F">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display_all_candidates(); </w:t>
      </w:r>
    </w:p>
    <w:p w14:paraId="6C5ACFA1">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if (voter_choice == 2) {</w:t>
      </w:r>
    </w:p>
    <w:p w14:paraId="2D45648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int candidate_index;</w:t>
      </w:r>
    </w:p>
    <w:p w14:paraId="24BBE71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"Enter Serial Number to Vote For: "; </w:t>
      </w:r>
    </w:p>
    <w:p w14:paraId="3E19058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cin &gt;&gt; candidate_index;</w:t>
      </w:r>
    </w:p>
    <w:p w14:paraId="60148D14">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cast_vote(cnic, candidate_index);</w:t>
      </w:r>
    </w:p>
    <w:p w14:paraId="1996551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break; // Exit voter menu after casting vote</w:t>
      </w:r>
    </w:p>
    <w:p w14:paraId="4E0F999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if (voter_choice == 3) {</w:t>
      </w:r>
    </w:p>
    <w:p w14:paraId="1CE3530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"Exiting the system. Goodbye!\n";</w:t>
      </w:r>
    </w:p>
    <w:p w14:paraId="2B00255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break;</w:t>
      </w:r>
    </w:p>
    <w:p w14:paraId="7911667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w:t>
      </w:r>
    </w:p>
    <w:p w14:paraId="40DBDBB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"Invalid choice. Please try again.\n";</w:t>
      </w:r>
    </w:p>
    <w:p w14:paraId="7A047C85">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106BF9A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75176FAE">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w:t>
      </w:r>
    </w:p>
    <w:p w14:paraId="45BD8B9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"Authentication failed. Please check your CNIC.\n";</w:t>
      </w:r>
    </w:p>
    <w:p w14:paraId="27666FC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33A1D07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if (role_choice == 3) {</w:t>
      </w:r>
    </w:p>
    <w:p w14:paraId="3B42139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"Exiting the system. Goodbye!\n";</w:t>
      </w:r>
    </w:p>
    <w:p w14:paraId="31C1469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break;</w:t>
      </w:r>
    </w:p>
    <w:p w14:paraId="041B8C2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 else {</w:t>
      </w:r>
    </w:p>
    <w:p w14:paraId="51CCE29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cout &lt;&lt; "Invalid choice. Please try again.\n";</w:t>
      </w:r>
    </w:p>
    <w:p w14:paraId="7D250CA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47F93217">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w:t>
      </w:r>
    </w:p>
    <w:p w14:paraId="3A91BB5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 xml:space="preserve">    return 0;</w:t>
      </w:r>
    </w:p>
    <w:p w14:paraId="13FD3FD9">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r>
        <w:rPr>
          <w:rFonts w:hint="default" w:ascii="Times New Roman" w:hAnsi="Times New Roman" w:eastAsia="Segoe UI Emoji"/>
          <w:b w:val="0"/>
          <w:bCs w:val="0"/>
          <w:i w:val="0"/>
          <w:iCs w:val="0"/>
          <w:caps w:val="0"/>
          <w:color w:val="374151"/>
          <w:spacing w:val="0"/>
          <w:sz w:val="24"/>
          <w:szCs w:val="24"/>
          <w:lang w:val="en-US"/>
        </w:rPr>
        <w:t>}</w:t>
      </w:r>
    </w:p>
    <w:p w14:paraId="44A7E68B">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5ED39FA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113F65D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3736D940">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26901E58">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593A6F1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060560B6">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3C44BA7C">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03C25EE2">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p>
    <w:p w14:paraId="7B420273">
      <w:pPr>
        <w:numPr>
          <w:numId w:val="0"/>
        </w:numPr>
        <w:spacing w:line="360" w:lineRule="auto"/>
        <w:rPr>
          <w:rFonts w:hint="default" w:ascii="Times New Roman" w:hAnsi="Times New Roman" w:eastAsia="Segoe UI Emoji"/>
          <w:b w:val="0"/>
          <w:bCs w:val="0"/>
          <w:i w:val="0"/>
          <w:iCs w:val="0"/>
          <w:caps w:val="0"/>
          <w:color w:val="374151"/>
          <w:spacing w:val="0"/>
          <w:sz w:val="24"/>
          <w:szCs w:val="24"/>
          <w:lang w:val="en-US"/>
        </w:rPr>
      </w:pPr>
      <w:bookmarkStart w:id="2" w:name="_GoBack"/>
      <w:bookmarkEnd w:id="2"/>
    </w:p>
    <w:p w14:paraId="52C886EB">
      <w:pPr>
        <w:numPr>
          <w:numId w:val="0"/>
        </w:numPr>
        <w:spacing w:line="360" w:lineRule="auto"/>
        <w:rPr>
          <w:rFonts w:hint="default" w:ascii="Times New Roman" w:hAnsi="Times New Roman" w:eastAsia="Segoe UI Emoji"/>
          <w:b/>
          <w:bCs/>
          <w:i w:val="0"/>
          <w:iCs w:val="0"/>
          <w:caps w:val="0"/>
          <w:color w:val="374151"/>
          <w:spacing w:val="0"/>
          <w:sz w:val="32"/>
          <w:szCs w:val="32"/>
          <w:lang w:val="en-US"/>
        </w:rPr>
      </w:pPr>
      <w:r>
        <w:rPr>
          <w:rFonts w:hint="default" w:ascii="Times New Roman" w:hAnsi="Times New Roman" w:eastAsia="Segoe UI Emoji"/>
          <w:b/>
          <w:bCs/>
          <w:i w:val="0"/>
          <w:iCs w:val="0"/>
          <w:color w:val="374151"/>
          <w:spacing w:val="0"/>
          <w:sz w:val="32"/>
          <w:szCs w:val="32"/>
          <w:lang w:val="en-US"/>
        </w:rPr>
        <w:t>O</w:t>
      </w:r>
      <w:r>
        <w:rPr>
          <w:rFonts w:hint="default" w:ascii="Times New Roman" w:hAnsi="Times New Roman" w:eastAsia="Segoe UI Emoji"/>
          <w:b/>
          <w:bCs/>
          <w:i w:val="0"/>
          <w:iCs w:val="0"/>
          <w:caps w:val="0"/>
          <w:color w:val="374151"/>
          <w:spacing w:val="0"/>
          <w:sz w:val="32"/>
          <w:szCs w:val="32"/>
          <w:lang w:val="en-US"/>
        </w:rPr>
        <w:t>utput:</w:t>
      </w:r>
    </w:p>
    <w:p w14:paraId="72B99200">
      <w:pPr>
        <w:numPr>
          <w:numId w:val="0"/>
        </w:numPr>
        <w:spacing w:line="360" w:lineRule="auto"/>
        <w:jc w:val="center"/>
        <w:rPr>
          <w:rFonts w:hint="default" w:ascii="Times New Roman" w:hAnsi="Times New Roman" w:eastAsia="Segoe UI Emoji"/>
          <w:b/>
          <w:bCs/>
          <w:i w:val="0"/>
          <w:iCs w:val="0"/>
          <w:caps w:val="0"/>
          <w:color w:val="374151"/>
          <w:spacing w:val="0"/>
          <w:sz w:val="24"/>
          <w:szCs w:val="24"/>
          <w:lang w:val="en-US"/>
        </w:rPr>
      </w:pPr>
      <w:r>
        <w:drawing>
          <wp:inline distT="0" distB="0" distL="114300" distR="114300">
            <wp:extent cx="4781550" cy="21590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781550" cy="2159000"/>
                    </a:xfrm>
                    <a:prstGeom prst="rect">
                      <a:avLst/>
                    </a:prstGeom>
                    <a:noFill/>
                    <a:ln>
                      <a:noFill/>
                    </a:ln>
                  </pic:spPr>
                </pic:pic>
              </a:graphicData>
            </a:graphic>
          </wp:inline>
        </w:drawing>
      </w:r>
    </w:p>
    <w:p w14:paraId="6500FF9B">
      <w:pPr>
        <w:spacing w:line="360" w:lineRule="auto"/>
      </w:pPr>
      <w:r>
        <w:drawing>
          <wp:inline distT="0" distB="0" distL="114300" distR="114300">
            <wp:extent cx="6184265" cy="4462780"/>
            <wp:effectExtent l="0" t="0" r="63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6184265" cy="4462780"/>
                    </a:xfrm>
                    <a:prstGeom prst="rect">
                      <a:avLst/>
                    </a:prstGeom>
                    <a:noFill/>
                    <a:ln>
                      <a:noFill/>
                    </a:ln>
                  </pic:spPr>
                </pic:pic>
              </a:graphicData>
            </a:graphic>
          </wp:inline>
        </w:drawing>
      </w:r>
    </w:p>
    <w:p w14:paraId="270E6E2A">
      <w:pPr>
        <w:spacing w:line="360" w:lineRule="auto"/>
      </w:pPr>
      <w:r>
        <w:drawing>
          <wp:inline distT="0" distB="0" distL="114300" distR="114300">
            <wp:extent cx="6186805" cy="4605020"/>
            <wp:effectExtent l="0" t="0" r="1079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6186805" cy="4605020"/>
                    </a:xfrm>
                    <a:prstGeom prst="rect">
                      <a:avLst/>
                    </a:prstGeom>
                    <a:noFill/>
                    <a:ln>
                      <a:noFill/>
                    </a:ln>
                  </pic:spPr>
                </pic:pic>
              </a:graphicData>
            </a:graphic>
          </wp:inline>
        </w:drawing>
      </w:r>
    </w:p>
    <w:p w14:paraId="7EF9CB18">
      <w:pPr>
        <w:spacing w:line="360" w:lineRule="auto"/>
      </w:pPr>
      <w:r>
        <w:drawing>
          <wp:inline distT="0" distB="0" distL="114300" distR="114300">
            <wp:extent cx="6182995" cy="3875405"/>
            <wp:effectExtent l="0" t="0" r="190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6182995" cy="3875405"/>
                    </a:xfrm>
                    <a:prstGeom prst="rect">
                      <a:avLst/>
                    </a:prstGeom>
                    <a:noFill/>
                    <a:ln>
                      <a:noFill/>
                    </a:ln>
                  </pic:spPr>
                </pic:pic>
              </a:graphicData>
            </a:graphic>
          </wp:inline>
        </w:drawing>
      </w:r>
    </w:p>
    <w:p w14:paraId="0DE6B73E">
      <w:pPr>
        <w:spacing w:line="360" w:lineRule="auto"/>
      </w:pPr>
      <w:r>
        <w:drawing>
          <wp:inline distT="0" distB="0" distL="114300" distR="114300">
            <wp:extent cx="6184900" cy="33705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6184900" cy="3370580"/>
                    </a:xfrm>
                    <a:prstGeom prst="rect">
                      <a:avLst/>
                    </a:prstGeom>
                    <a:noFill/>
                    <a:ln>
                      <a:noFill/>
                    </a:ln>
                  </pic:spPr>
                </pic:pic>
              </a:graphicData>
            </a:graphic>
          </wp:inline>
        </w:drawing>
      </w:r>
    </w:p>
    <w:p w14:paraId="40A95FF6">
      <w:pPr>
        <w:spacing w:line="360" w:lineRule="auto"/>
      </w:pPr>
      <w:r>
        <w:drawing>
          <wp:inline distT="0" distB="0" distL="114300" distR="114300">
            <wp:extent cx="6185535" cy="3713480"/>
            <wp:effectExtent l="0" t="0" r="1206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6185535" cy="3713480"/>
                    </a:xfrm>
                    <a:prstGeom prst="rect">
                      <a:avLst/>
                    </a:prstGeom>
                    <a:noFill/>
                    <a:ln>
                      <a:noFill/>
                    </a:ln>
                  </pic:spPr>
                </pic:pic>
              </a:graphicData>
            </a:graphic>
          </wp:inline>
        </w:drawing>
      </w:r>
    </w:p>
    <w:p w14:paraId="309897DA">
      <w:pPr>
        <w:spacing w:line="360" w:lineRule="auto"/>
      </w:pPr>
      <w:r>
        <w:drawing>
          <wp:inline distT="0" distB="0" distL="114300" distR="114300">
            <wp:extent cx="6178550" cy="5352415"/>
            <wp:effectExtent l="0" t="0" r="635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6178550" cy="5352415"/>
                    </a:xfrm>
                    <a:prstGeom prst="rect">
                      <a:avLst/>
                    </a:prstGeom>
                    <a:noFill/>
                    <a:ln>
                      <a:noFill/>
                    </a:ln>
                  </pic:spPr>
                </pic:pic>
              </a:graphicData>
            </a:graphic>
          </wp:inline>
        </w:drawing>
      </w:r>
    </w:p>
    <w:p w14:paraId="2DBE361B">
      <w:pPr>
        <w:spacing w:line="360" w:lineRule="auto"/>
      </w:pPr>
      <w:r>
        <w:drawing>
          <wp:inline distT="0" distB="0" distL="114300" distR="114300">
            <wp:extent cx="6184900" cy="614870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6184900" cy="6148705"/>
                    </a:xfrm>
                    <a:prstGeom prst="rect">
                      <a:avLst/>
                    </a:prstGeom>
                    <a:noFill/>
                    <a:ln>
                      <a:noFill/>
                    </a:ln>
                  </pic:spPr>
                </pic:pic>
              </a:graphicData>
            </a:graphic>
          </wp:inline>
        </w:drawing>
      </w:r>
    </w:p>
    <w:p w14:paraId="39F60F5E">
      <w:pPr>
        <w:spacing w:line="360" w:lineRule="auto"/>
      </w:pPr>
      <w:r>
        <w:drawing>
          <wp:inline distT="0" distB="0" distL="114300" distR="114300">
            <wp:extent cx="5962650" cy="5911850"/>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962650" cy="5911850"/>
                    </a:xfrm>
                    <a:prstGeom prst="rect">
                      <a:avLst/>
                    </a:prstGeom>
                    <a:noFill/>
                    <a:ln>
                      <a:noFill/>
                    </a:ln>
                  </pic:spPr>
                </pic:pic>
              </a:graphicData>
            </a:graphic>
          </wp:inline>
        </w:drawing>
      </w:r>
    </w:p>
    <w:p w14:paraId="0179E28C">
      <w:pPr>
        <w:spacing w:line="360" w:lineRule="auto"/>
      </w:pPr>
      <w:r>
        <w:drawing>
          <wp:inline distT="0" distB="0" distL="114300" distR="114300">
            <wp:extent cx="6180455" cy="2220595"/>
            <wp:effectExtent l="0" t="0" r="444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6180455" cy="2220595"/>
                    </a:xfrm>
                    <a:prstGeom prst="rect">
                      <a:avLst/>
                    </a:prstGeom>
                    <a:noFill/>
                    <a:ln>
                      <a:noFill/>
                    </a:ln>
                  </pic:spPr>
                </pic:pic>
              </a:graphicData>
            </a:graphic>
          </wp:inline>
        </w:drawing>
      </w:r>
    </w:p>
    <w:p w14:paraId="54D22442">
      <w:pPr>
        <w:spacing w:line="360" w:lineRule="auto"/>
      </w:pPr>
      <w:r>
        <w:drawing>
          <wp:inline distT="0" distB="0" distL="114300" distR="114300">
            <wp:extent cx="6184900" cy="32937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6184900" cy="3293745"/>
                    </a:xfrm>
                    <a:prstGeom prst="rect">
                      <a:avLst/>
                    </a:prstGeom>
                    <a:noFill/>
                    <a:ln>
                      <a:noFill/>
                    </a:ln>
                  </pic:spPr>
                </pic:pic>
              </a:graphicData>
            </a:graphic>
          </wp:inline>
        </w:drawing>
      </w:r>
    </w:p>
    <w:p w14:paraId="66E50050">
      <w:pPr>
        <w:spacing w:line="360" w:lineRule="auto"/>
      </w:pPr>
      <w:r>
        <w:drawing>
          <wp:inline distT="0" distB="0" distL="114300" distR="114300">
            <wp:extent cx="6182360" cy="2930525"/>
            <wp:effectExtent l="0" t="0" r="254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6182360" cy="2930525"/>
                    </a:xfrm>
                    <a:prstGeom prst="rect">
                      <a:avLst/>
                    </a:prstGeom>
                    <a:noFill/>
                    <a:ln>
                      <a:noFill/>
                    </a:ln>
                  </pic:spPr>
                </pic:pic>
              </a:graphicData>
            </a:graphic>
          </wp:inline>
        </w:drawing>
      </w:r>
    </w:p>
    <w:p w14:paraId="152A95F8">
      <w:pPr>
        <w:spacing w:line="360" w:lineRule="auto"/>
      </w:pPr>
    </w:p>
    <w:p w14:paraId="35E251C4">
      <w:pPr>
        <w:spacing w:line="360" w:lineRule="auto"/>
      </w:pPr>
      <w:r>
        <w:drawing>
          <wp:inline distT="0" distB="0" distL="114300" distR="114300">
            <wp:extent cx="6083300" cy="38290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6083300" cy="3829050"/>
                    </a:xfrm>
                    <a:prstGeom prst="rect">
                      <a:avLst/>
                    </a:prstGeom>
                    <a:noFill/>
                    <a:ln>
                      <a:noFill/>
                    </a:ln>
                  </pic:spPr>
                </pic:pic>
              </a:graphicData>
            </a:graphic>
          </wp:inline>
        </w:drawing>
      </w:r>
    </w:p>
    <w:p w14:paraId="7F4C6E60">
      <w:pPr>
        <w:spacing w:line="360" w:lineRule="auto"/>
      </w:pPr>
      <w:r>
        <w:drawing>
          <wp:inline distT="0" distB="0" distL="114300" distR="114300">
            <wp:extent cx="6187440" cy="4575810"/>
            <wp:effectExtent l="0" t="0" r="1016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6187440" cy="4575810"/>
                    </a:xfrm>
                    <a:prstGeom prst="rect">
                      <a:avLst/>
                    </a:prstGeom>
                    <a:noFill/>
                    <a:ln>
                      <a:noFill/>
                    </a:ln>
                  </pic:spPr>
                </pic:pic>
              </a:graphicData>
            </a:graphic>
          </wp:inline>
        </w:drawing>
      </w:r>
    </w:p>
    <w:p w14:paraId="51B461F0">
      <w:pPr>
        <w:spacing w:line="360" w:lineRule="auto"/>
      </w:pPr>
      <w:r>
        <w:drawing>
          <wp:inline distT="0" distB="0" distL="114300" distR="114300">
            <wp:extent cx="6182360" cy="3794125"/>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6182360" cy="3794125"/>
                    </a:xfrm>
                    <a:prstGeom prst="rect">
                      <a:avLst/>
                    </a:prstGeom>
                    <a:noFill/>
                    <a:ln>
                      <a:noFill/>
                    </a:ln>
                  </pic:spPr>
                </pic:pic>
              </a:graphicData>
            </a:graphic>
          </wp:inline>
        </w:drawing>
      </w:r>
      <w:r>
        <w:drawing>
          <wp:inline distT="0" distB="0" distL="114300" distR="114300">
            <wp:extent cx="6183630" cy="4912360"/>
            <wp:effectExtent l="0" t="0" r="127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6183630" cy="4912360"/>
                    </a:xfrm>
                    <a:prstGeom prst="rect">
                      <a:avLst/>
                    </a:prstGeom>
                    <a:noFill/>
                    <a:ln>
                      <a:noFill/>
                    </a:ln>
                  </pic:spPr>
                </pic:pic>
              </a:graphicData>
            </a:graphic>
          </wp:inline>
        </w:drawing>
      </w:r>
    </w:p>
    <w:p w14:paraId="3D155355">
      <w:pPr>
        <w:spacing w:line="360" w:lineRule="auto"/>
        <w:rPr>
          <w:rFonts w:hint="default"/>
        </w:rPr>
      </w:pPr>
    </w:p>
    <w:sectPr>
      <w:pgSz w:w="11906" w:h="16838"/>
      <w:pgMar w:top="1440" w:right="1080" w:bottom="1440" w:left="1080" w:header="720" w:footer="720" w:gutter="0"/>
      <w:pgBorders>
        <w:top w:val="thickThinLargeGap" w:color="auto" w:sz="24" w:space="1"/>
        <w:left w:val="thickThinLargeGap" w:color="auto" w:sz="24" w:space="4"/>
        <w:bottom w:val="thickThinLargeGap" w:color="auto" w:sz="24" w:space="1"/>
        <w:right w:val="thickThinLargeGap" w:color="auto" w:sz="24" w:space="4"/>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Arial Narrow">
    <w:panose1 w:val="020B0606020202030204"/>
    <w:charset w:val="00"/>
    <w:family w:val="auto"/>
    <w:pitch w:val="default"/>
    <w:sig w:usb0="00000287" w:usb1="00000800" w:usb2="00000000" w:usb3="00000000" w:csb0="2000009F" w:csb1="DFD70000"/>
  </w:font>
  <w:font w:name="Arial Black">
    <w:panose1 w:val="020B0A04020102020204"/>
    <w:charset w:val="00"/>
    <w:family w:val="auto"/>
    <w:pitch w:val="default"/>
    <w:sig w:usb0="A00002AF" w:usb1="400078FB" w:usb2="00000000" w:usb3="00000000" w:csb0="6000009F" w:csb1="DFD70000"/>
  </w:font>
  <w:font w:name="Arial Rounded MT Bold">
    <w:panose1 w:val="020F0704030504030204"/>
    <w:charset w:val="00"/>
    <w:family w:val="auto"/>
    <w:pitch w:val="default"/>
    <w:sig w:usb0="00000003" w:usb1="00000000" w:usb2="00000000" w:usb3="00000000" w:csb0="20000001" w:csb1="00000000"/>
  </w:font>
  <w:font w:name="Bahnschrift Light">
    <w:panose1 w:val="020B0502040204020203"/>
    <w:charset w:val="00"/>
    <w:family w:val="auto"/>
    <w:pitch w:val="default"/>
    <w:sig w:usb0="A00002C7" w:usb1="00000002"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Bahnschrift Light Condensed">
    <w:panose1 w:val="020B0502040204020203"/>
    <w:charset w:val="00"/>
    <w:family w:val="auto"/>
    <w:pitch w:val="default"/>
    <w:sig w:usb0="A00002C7" w:usb1="00000002" w:usb2="00000000" w:usb3="00000000" w:csb0="2000019F" w:csb1="00000000"/>
  </w:font>
  <w:font w:name="Bahnschrift Light SemiCondensed">
    <w:panose1 w:val="020B0502040204020203"/>
    <w:charset w:val="00"/>
    <w:family w:val="auto"/>
    <w:pitch w:val="default"/>
    <w:sig w:usb0="A00002C7" w:usb1="00000002" w:usb2="00000000" w:usb3="00000000" w:csb0="2000019F" w:csb1="00000000"/>
  </w:font>
  <w:font w:name="Bahnschrift SemiBold">
    <w:panose1 w:val="020B0502040204020203"/>
    <w:charset w:val="00"/>
    <w:family w:val="auto"/>
    <w:pitch w:val="default"/>
    <w:sig w:usb0="A00002C7" w:usb1="00000002" w:usb2="00000000" w:usb3="00000000" w:csb0="2000019F" w:csb1="00000000"/>
  </w:font>
  <w:font w:name="Bahnschrift SemiBold Condensed">
    <w:panose1 w:val="020B0502040204020203"/>
    <w:charset w:val="00"/>
    <w:family w:val="auto"/>
    <w:pitch w:val="default"/>
    <w:sig w:usb0="A00002C7" w:usb1="00000002" w:usb2="00000000" w:usb3="00000000" w:csb0="2000019F" w:csb1="00000000"/>
  </w:font>
  <w:font w:name="Bahnschrift SemiBold SemiCondensed">
    <w:panose1 w:val="020B0502040204020203"/>
    <w:charset w:val="00"/>
    <w:family w:val="auto"/>
    <w:pitch w:val="default"/>
    <w:sig w:usb0="A00002C7" w:usb1="00000002" w:usb2="00000000" w:usb3="00000000" w:csb0="2000019F" w:csb1="00000000"/>
  </w:font>
  <w:font w:name="Bahnschrift SemiCondensed">
    <w:panose1 w:val="020B0502040204020203"/>
    <w:charset w:val="00"/>
    <w:family w:val="auto"/>
    <w:pitch w:val="default"/>
    <w:sig w:usb0="A00002C7" w:usb1="00000002" w:usb2="00000000" w:usb3="00000000" w:csb0="2000019F" w:csb1="00000000"/>
  </w:font>
  <w:font w:name="Baskerville Old Face">
    <w:panose1 w:val="02020602080505020303"/>
    <w:charset w:val="00"/>
    <w:family w:val="auto"/>
    <w:pitch w:val="default"/>
    <w:sig w:usb0="00000003" w:usb1="00000000" w:usb2="00000000" w:usb3="00000000" w:csb0="20000001" w:csb1="00000000"/>
  </w:font>
  <w:font w:name="Bauhaus 93">
    <w:panose1 w:val="04030905020B02020C02"/>
    <w:charset w:val="00"/>
    <w:family w:val="auto"/>
    <w:pitch w:val="default"/>
    <w:sig w:usb0="00000003" w:usb1="00000000" w:usb2="00000000" w:usb3="00000000" w:csb0="20000001" w:csb1="00000000"/>
  </w:font>
  <w:font w:name="Showcard Gothic">
    <w:panose1 w:val="04020904020102020604"/>
    <w:charset w:val="00"/>
    <w:family w:val="auto"/>
    <w:pitch w:val="default"/>
    <w:sig w:usb0="00000003" w:usb1="00000000" w:usb2="00000000" w:usb3="00000000" w:csb0="20000001" w:csb1="00000000"/>
  </w:font>
  <w:font w:name="Sitka Banner Semibold">
    <w:panose1 w:val="00000000000000000000"/>
    <w:charset w:val="00"/>
    <w:family w:val="auto"/>
    <w:pitch w:val="default"/>
    <w:sig w:usb0="A00002EF" w:usb1="4000204B" w:usb2="00000000" w:usb3="00000000" w:csb0="2000019F" w:csb1="00000000"/>
  </w:font>
  <w:font w:name="Sitka Display">
    <w:panose1 w:val="00000000000000000000"/>
    <w:charset w:val="00"/>
    <w:family w:val="auto"/>
    <w:pitch w:val="default"/>
    <w:sig w:usb0="A00002EF" w:usb1="4000204B" w:usb2="00000000" w:usb3="00000000" w:csb0="2000019F" w:csb1="00000000"/>
  </w:font>
  <w:font w:name="Sitka Banner">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A71EC">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E5A7A8B">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ohd/L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6IXfyzQIA&#10;ACUGAAAOAAAAAAAAAAEAIAAAAB8BAABkcnMvZTJvRG9jLnhtbFBLBQYAAAAABgAGAFkBAABeBgAA&#10;AAA=&#10;">
              <v:fill on="f" focussize="0,0"/>
              <v:stroke on="f" weight="0.5pt"/>
              <v:imagedata o:title=""/>
              <o:lock v:ext="edit" aspectratio="f"/>
              <v:textbox inset="0mm,0mm,0mm,0mm" style="mso-fit-shape-to-text:t;">
                <w:txbxContent>
                  <w:p w14:paraId="2E5A7A8B">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7D8AD5"/>
    <w:multiLevelType w:val="multilevel"/>
    <w:tmpl w:val="A77D8A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D5AABCDD"/>
    <w:multiLevelType w:val="multilevel"/>
    <w:tmpl w:val="D5AABC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DC71F86"/>
    <w:multiLevelType w:val="singleLevel"/>
    <w:tmpl w:val="1DC71F86"/>
    <w:lvl w:ilvl="0" w:tentative="0">
      <w:start w:val="5"/>
      <w:numFmt w:val="decimal"/>
      <w:suff w:val="space"/>
      <w:lvlText w:val="%1."/>
      <w:lvlJc w:val="left"/>
    </w:lvl>
  </w:abstractNum>
  <w:abstractNum w:abstractNumId="3">
    <w:nsid w:val="69BCCA3D"/>
    <w:multiLevelType w:val="singleLevel"/>
    <w:tmpl w:val="69BCCA3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9E32605"/>
    <w:rsid w:val="0DB06CA1"/>
    <w:rsid w:val="2A657C20"/>
    <w:rsid w:val="47230AF2"/>
    <w:rsid w:val="4C015F93"/>
    <w:rsid w:val="567E7552"/>
    <w:rsid w:val="77ED47B7"/>
    <w:rsid w:val="78C242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widowControl w:val="0"/>
      <w:tabs>
        <w:tab w:val="center" w:pos="4153"/>
        <w:tab w:val="right" w:pos="8306"/>
      </w:tabs>
      <w:snapToGrid w:val="0"/>
      <w:jc w:val="left"/>
    </w:pPr>
    <w:rPr>
      <w:rFonts w:ascii="Times New Roman" w:hAnsi="Times New Roman" w:eastAsia="SimSun" w:cs="Times New Roman"/>
      <w:kern w:val="2"/>
      <w:sz w:val="18"/>
      <w:lang/>
    </w:rPr>
  </w:style>
  <w:style w:type="paragraph" w:styleId="5">
    <w:name w:val="header"/>
    <w:basedOn w:val="1"/>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SimSun" w:cs="Times New Roman"/>
      <w:kern w:val="2"/>
      <w:sz w:val="18"/>
      <w:lang/>
    </w:rPr>
  </w:style>
  <w:style w:type="character" w:customStyle="1" w:styleId="6">
    <w:name w:val="无间隔 Char"/>
    <w:basedOn w:val="2"/>
    <w:link w:val="7"/>
    <w:uiPriority w:val="0"/>
    <w:rPr>
      <w:rFonts w:hint="default" w:ascii="Times New Roman" w:hAnsi="Times New Roman" w:eastAsia="SimSun"/>
      <w:sz w:val="22"/>
    </w:rPr>
  </w:style>
  <w:style w:type="paragraph" w:customStyle="1" w:styleId="7">
    <w:name w:val="No Spacing"/>
    <w:link w:val="6"/>
    <w:uiPriority w:val="0"/>
    <w:rPr>
      <w:rFonts w:hint="default" w:ascii="Times New Roman" w:hAnsi="Times New Roman" w:eastAsia="SimSun"/>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WindowsApps\ZhuhaiKingsoftOfficeSoftw.WPSOffice2019_12.2.18639.0_x86__924xes6e8q1tw\12.2.0.18639\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Grid"/>
      <sectRole val="1"/>
    </customSectPr>
  </customSectProps>
  <customShpExts>
    <customShpInfo spid="_x0000_s1026" textRotate="1"/>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0</Words>
  <Characters>0</Characters>
  <Lines>0</Lines>
  <Paragraphs>0</Paragraphs>
  <TotalTime>111</TotalTime>
  <ScaleCrop>false</ScaleCrop>
  <LinksUpToDate>false</LinksUpToDate>
  <CharactersWithSpaces>0</CharactersWithSpaces>
  <Application>WPS Office_12.2.0.18639_F1E327BC-269C-435d-A152-05C5408002CA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2024-12-29T11:22:00Z</dcterms:created>
  <dc:creator>4STAR</dc:creator>
  <cp:lastModifiedBy>4STAR</cp:lastModifiedBy>
  <dcterms:modified xsi:type="dcterms:W3CDTF">2024-12-29T15:35:20Z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2ACF6C324D7A43FDA1F1408ED1DFF300_13</vt:lpwstr>
  </property>
</Properties>
</file>